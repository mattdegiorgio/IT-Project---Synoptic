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3997D" w14:textId="77777777" w:rsidR="00814823" w:rsidRDefault="00814823" w:rsidP="00814823"/>
    <w:tbl>
      <w:tblPr>
        <w:tblStyle w:val="PlainTable4"/>
        <w:tblW w:w="12256" w:type="dxa"/>
        <w:jc w:val="center"/>
        <w:tblLook w:val="04A0" w:firstRow="1" w:lastRow="0" w:firstColumn="1" w:lastColumn="0" w:noHBand="0" w:noVBand="1"/>
        <w:tblDescription w:val="Layout table"/>
      </w:tblPr>
      <w:tblGrid>
        <w:gridCol w:w="12256"/>
      </w:tblGrid>
      <w:tr w:rsidR="00814823" w14:paraId="18184454" w14:textId="77777777" w:rsidTr="00380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24742E13" w14:textId="77777777" w:rsidR="00814823" w:rsidRPr="008F5585" w:rsidRDefault="00814823" w:rsidP="008F5585">
            <w:pPr>
              <w:pStyle w:val="ReportTitle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BE47F5" wp14:editId="4ADB4570">
                      <wp:extent cx="6697389" cy="571500"/>
                      <wp:effectExtent l="0" t="0" r="0" b="0"/>
                      <wp:docPr id="24" name="Text Box 24" descr="Text box to enter 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alias w:val="Enter document title:"/>
                                    <w:tag w:val=""/>
                                    <w:id w:val="1159278023"/>
                                    <w:placeholder>
                                      <w:docPart w:val="FA064663A7AB4F7D88183CD69367E77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4FADBAC7" w14:textId="67FCDED3" w:rsidR="00814823" w:rsidRPr="008A25CD" w:rsidRDefault="00044AB6" w:rsidP="00814823">
                                      <w:pPr>
                                        <w:pStyle w:val="ReportTitle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IT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CBE47F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alt="Text box to enter title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sz w:val="60"/>
                                <w:szCs w:val="60"/>
                              </w:rPr>
                              <w:alias w:val="Enter document title:"/>
                              <w:tag w:val=""/>
                              <w:id w:val="1159278023"/>
                              <w:placeholder>
                                <w:docPart w:val="FA064663A7AB4F7D88183CD69367E77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4FADBAC7" w14:textId="67FCDED3" w:rsidR="00814823" w:rsidRPr="008A25CD" w:rsidRDefault="00044AB6" w:rsidP="00814823">
                                <w:pPr>
                                  <w:pStyle w:val="ReportTitle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IT Project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03C5CF" wp14:editId="00C8742A">
                      <wp:extent cx="3202305" cy="95250"/>
                      <wp:effectExtent l="0" t="0" r="0" b="0"/>
                      <wp:docPr id="18" name="Rectangle 18" descr="Lin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361A167" id="Rectangle 18" o:spid="_x0000_s1026" alt="Line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" fillcolor="#cb400b [2415]" stroked="f" strokeweight="2.25pt">
                      <w10:anchorlock/>
                    </v:rect>
                  </w:pict>
                </mc:Fallback>
              </mc:AlternateContent>
            </w:r>
          </w:p>
        </w:tc>
      </w:tr>
      <w:tr w:rsidR="00814823" w14:paraId="48680931" w14:textId="77777777" w:rsidTr="000C2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7602118B" w14:textId="77777777" w:rsidR="00814823" w:rsidRPr="005D120C" w:rsidRDefault="00814823" w:rsidP="000C2E5D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F3642C" w:themeColor="text2"/>
                <w:spacing w:val="5"/>
                <w:kern w:val="28"/>
                <w:sz w:val="24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251D1A32" wp14:editId="6882A6B6">
                      <wp:extent cx="3515096" cy="714375"/>
                      <wp:effectExtent l="0" t="0" r="0" b="9525"/>
                      <wp:docPr id="25" name="Text Box 25" descr="Text box to enter sub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5096" cy="714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FCD36" w14:textId="6D84FA7F" w:rsidR="008A1578" w:rsidRPr="008A1578" w:rsidRDefault="00C003CB" w:rsidP="008A1578">
                                  <w:pPr>
                                    <w:pStyle w:val="Subtitle"/>
                                    <w:jc w:val="center"/>
                                  </w:pPr>
                                  <w:sdt>
                                    <w:sdtPr>
                                      <w:alias w:val="Enter document subtitle:"/>
                                      <w:tag w:val="Enter document subtitle:"/>
                                      <w:id w:val="-826216229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r w:rsidR="008A1578">
                                        <w:t>Synoptic Assignment – Section</w:t>
                                      </w:r>
                                    </w:sdtContent>
                                  </w:sdt>
                                  <w:r w:rsidR="008A1578">
                                    <w:t xml:space="preserve"> A Version Control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51D1A32" id="Text Box 25" o:spid="_x0000_s1027" type="#_x0000_t202" alt="Text box to enter subtitle" style="width:276.8pt;height:5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" filled="f" stroked="f">
                      <v:textbox>
                        <w:txbxContent>
                          <w:p w14:paraId="565FCD36" w14:textId="6D84FA7F" w:rsidR="008A1578" w:rsidRPr="008A1578" w:rsidRDefault="00C003CB" w:rsidP="008A1578">
                            <w:pPr>
                              <w:pStyle w:val="Subtitle"/>
                              <w:jc w:val="center"/>
                            </w:pPr>
                            <w:sdt>
                              <w:sdtPr>
                                <w:alias w:val="Enter document subtitle:"/>
                                <w:tag w:val="Enter document subtitle:"/>
                                <w:id w:val="-826216229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8A1578">
                                  <w:t>Synoptic Assignment – Section</w:t>
                                </w:r>
                              </w:sdtContent>
                            </w:sdt>
                            <w:r w:rsidR="008A1578">
                              <w:t xml:space="preserve"> A Version Control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4FD0465A" w14:textId="77777777" w:rsidTr="000C2E5D">
        <w:trPr>
          <w:trHeight w:val="2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F1D5A" w:themeFill="accent1"/>
            <w:vAlign w:val="center"/>
          </w:tcPr>
          <w:p w14:paraId="5A3574D7" w14:textId="77777777" w:rsidR="00814823" w:rsidRPr="005D120C" w:rsidRDefault="00814823" w:rsidP="000C2E5D">
            <w:pPr>
              <w:jc w:val="center"/>
              <w:rPr>
                <w:rFonts w:asciiTheme="majorHAnsi" w:eastAsiaTheme="majorEastAsia" w:hAnsiTheme="majorHAnsi" w:cstheme="majorBidi"/>
                <w:color w:val="F3642C" w:themeColor="text2"/>
                <w:spacing w:val="5"/>
                <w:kern w:val="28"/>
                <w:sz w:val="20"/>
                <w:szCs w:val="20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77428272" wp14:editId="4D934E58">
                      <wp:extent cx="6495393" cy="676894"/>
                      <wp:effectExtent l="0" t="0" r="0" b="9525"/>
                      <wp:docPr id="26" name="Text Box 26" descr="Text box to enter abstrac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5393" cy="676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65D0B" w14:textId="44990369" w:rsidR="00814823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Checkpoint </w:t>
                                  </w:r>
                                  <w:r w:rsidR="00044AB6"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3</w:t>
                                  </w: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 – Creati</w:t>
                                  </w:r>
                                  <w:r w:rsidR="00044AB6"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ng</w:t>
                                  </w: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 </w:t>
                                  </w:r>
                                  <w:r w:rsidR="00044AB6"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a commit in a GitHub repository </w:t>
                                  </w: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using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GitKraken</w:t>
                                  </w:r>
                                  <w:proofErr w:type="spellEnd"/>
                                </w:p>
                                <w:p w14:paraId="08ED001D" w14:textId="10DD5918" w:rsid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By Matthew De Giorgio BAN 6.3A</w:t>
                                  </w:r>
                                </w:p>
                                <w:p w14:paraId="6B95AD4F" w14:textId="77777777" w:rsid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</w:p>
                                <w:p w14:paraId="0B6625EF" w14:textId="68C9FAEB" w:rsid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</w:p>
                                <w:p w14:paraId="27ABF2F2" w14:textId="77777777" w:rsidR="008A1578" w:rsidRP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428272" id="Text Box 26" o:spid="_x0000_s1028" type="#_x0000_t202" alt="Text box to enter abstract" style="width:511.45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" filled="f" stroked="f">
                      <v:textbox>
                        <w:txbxContent>
                          <w:p w14:paraId="6AA65D0B" w14:textId="44990369" w:rsidR="00814823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Checkpoint </w:t>
                            </w:r>
                            <w:r w:rsidR="00044AB6">
                              <w:rPr>
                                <w:color w:val="FFFFFF" w:themeColor="background1"/>
                                <w:lang w:val="en-GB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 – Creati</w:t>
                            </w:r>
                            <w:r w:rsidR="00044AB6">
                              <w:rPr>
                                <w:color w:val="FFFFFF" w:themeColor="background1"/>
                                <w:lang w:val="en-GB"/>
                              </w:rPr>
                              <w:t>ng</w:t>
                            </w: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 </w:t>
                            </w:r>
                            <w:r w:rsidR="00044AB6">
                              <w:rPr>
                                <w:color w:val="FFFFFF" w:themeColor="background1"/>
                                <w:lang w:val="en-GB"/>
                              </w:rPr>
                              <w:t xml:space="preserve">a commit in a GitHub repository </w:t>
                            </w: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using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>GitKraken</w:t>
                            </w:r>
                            <w:proofErr w:type="spellEnd"/>
                          </w:p>
                          <w:p w14:paraId="08ED001D" w14:textId="10DD5918" w:rsid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>By Matthew De Giorgio BAN 6.3A</w:t>
                            </w:r>
                          </w:p>
                          <w:p w14:paraId="6B95AD4F" w14:textId="77777777" w:rsid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14:paraId="0B6625EF" w14:textId="68C9FAEB" w:rsid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14:paraId="27ABF2F2" w14:textId="77777777" w:rsidR="008A1578" w:rsidRP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07ED27F1" w14:textId="77777777" w:rsidTr="00604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0427DA44" w14:textId="77777777" w:rsidR="00814823" w:rsidRDefault="00814823" w:rsidP="006045D9"/>
        </w:tc>
      </w:tr>
    </w:tbl>
    <w:p w14:paraId="341B7758" w14:textId="6585AB9F" w:rsidR="004254A8" w:rsidRDefault="004254A8" w:rsidP="001C62C8">
      <w:pPr>
        <w:rPr>
          <w:sz w:val="24"/>
        </w:rPr>
      </w:pPr>
    </w:p>
    <w:p w14:paraId="5415D67E" w14:textId="77777777" w:rsidR="004254A8" w:rsidRDefault="004254A8">
      <w:pPr>
        <w:spacing w:after="200" w:line="276" w:lineRule="auto"/>
        <w:rPr>
          <w:sz w:val="24"/>
        </w:rPr>
      </w:pPr>
      <w:r>
        <w:rPr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i w:val="0"/>
          <w:color w:val="auto"/>
          <w:sz w:val="22"/>
          <w:szCs w:val="22"/>
        </w:rPr>
        <w:id w:val="14739436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E55EE2" w14:textId="7380B6AF" w:rsidR="004254A8" w:rsidRDefault="004254A8">
          <w:pPr>
            <w:pStyle w:val="TOCHeading"/>
          </w:pPr>
          <w:r>
            <w:t>Contents</w:t>
          </w:r>
        </w:p>
        <w:p w14:paraId="04EBDF73" w14:textId="31C93201" w:rsidR="00044AB6" w:rsidRDefault="004254A8">
          <w:pPr>
            <w:pStyle w:val="TOC1"/>
            <w:tabs>
              <w:tab w:val="right" w:leader="dot" w:pos="1007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37935" w:history="1">
            <w:r w:rsidR="00044AB6" w:rsidRPr="009609B5">
              <w:rPr>
                <w:rStyle w:val="Hyperlink"/>
                <w:noProof/>
              </w:rPr>
              <w:t>Preface</w:t>
            </w:r>
            <w:r w:rsidR="00044AB6">
              <w:rPr>
                <w:noProof/>
                <w:webHidden/>
              </w:rPr>
              <w:tab/>
            </w:r>
            <w:r w:rsidR="00044AB6">
              <w:rPr>
                <w:noProof/>
                <w:webHidden/>
              </w:rPr>
              <w:fldChar w:fldCharType="begin"/>
            </w:r>
            <w:r w:rsidR="00044AB6">
              <w:rPr>
                <w:noProof/>
                <w:webHidden/>
              </w:rPr>
              <w:instrText xml:space="preserve"> PAGEREF _Toc44437935 \h </w:instrText>
            </w:r>
            <w:r w:rsidR="00044AB6">
              <w:rPr>
                <w:noProof/>
                <w:webHidden/>
              </w:rPr>
            </w:r>
            <w:r w:rsidR="00044AB6">
              <w:rPr>
                <w:noProof/>
                <w:webHidden/>
              </w:rPr>
              <w:fldChar w:fldCharType="separate"/>
            </w:r>
            <w:r w:rsidR="00044AB6">
              <w:rPr>
                <w:noProof/>
                <w:webHidden/>
              </w:rPr>
              <w:t>1</w:t>
            </w:r>
            <w:r w:rsidR="00044AB6">
              <w:rPr>
                <w:noProof/>
                <w:webHidden/>
              </w:rPr>
              <w:fldChar w:fldCharType="end"/>
            </w:r>
          </w:hyperlink>
        </w:p>
        <w:p w14:paraId="67E8031C" w14:textId="501E997A" w:rsidR="00044AB6" w:rsidRDefault="00044AB6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936" w:history="1">
            <w:r w:rsidRPr="009609B5">
              <w:rPr>
                <w:rStyle w:val="Hyperlink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C3C30" w14:textId="77BB7392" w:rsidR="00044AB6" w:rsidRDefault="00044AB6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937" w:history="1">
            <w:r w:rsidRPr="009609B5">
              <w:rPr>
                <w:rStyle w:val="Hyperlink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DD050" w14:textId="22D28644" w:rsidR="00044AB6" w:rsidRDefault="00044AB6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938" w:history="1">
            <w:r w:rsidRPr="009609B5">
              <w:rPr>
                <w:rStyle w:val="Hyperlink"/>
                <w:noProof/>
              </w:rPr>
              <w:t>Step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D3C7E" w14:textId="287A1C99" w:rsidR="00044AB6" w:rsidRDefault="00044AB6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939" w:history="1">
            <w:r w:rsidRPr="009609B5">
              <w:rPr>
                <w:rStyle w:val="Hyperlink"/>
                <w:noProof/>
              </w:rPr>
              <w:t>Step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86CA" w14:textId="01F73D04" w:rsidR="00044AB6" w:rsidRDefault="00044AB6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940" w:history="1">
            <w:r w:rsidRPr="009609B5">
              <w:rPr>
                <w:rStyle w:val="Hyperlink"/>
                <w:noProof/>
              </w:rPr>
              <w:t>Step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DC522" w14:textId="08FE328B" w:rsidR="00044AB6" w:rsidRDefault="00044AB6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7941" w:history="1">
            <w:r w:rsidRPr="009609B5">
              <w:rPr>
                <w:rStyle w:val="Hyperlink"/>
                <w:noProof/>
              </w:rPr>
              <w:t>Step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D3AD" w14:textId="1B506359" w:rsidR="004254A8" w:rsidRDefault="004254A8">
          <w:r>
            <w:rPr>
              <w:b/>
              <w:bCs/>
              <w:noProof/>
            </w:rPr>
            <w:fldChar w:fldCharType="end"/>
          </w:r>
        </w:p>
      </w:sdtContent>
    </w:sdt>
    <w:p w14:paraId="65FE3D61" w14:textId="5B20168A" w:rsidR="00C13B2F" w:rsidRDefault="00044AB6" w:rsidP="004254A8">
      <w:pPr>
        <w:pStyle w:val="Heading1"/>
      </w:pPr>
      <w:bookmarkStart w:id="0" w:name="_Toc44437935"/>
      <w:r>
        <w:t>Preface</w:t>
      </w:r>
      <w:bookmarkEnd w:id="0"/>
      <w:r>
        <w:tab/>
      </w:r>
    </w:p>
    <w:p w14:paraId="1484AF1A" w14:textId="790D982D" w:rsidR="004254A8" w:rsidRDefault="004254A8" w:rsidP="004254A8"/>
    <w:p w14:paraId="1B174B33" w14:textId="74F954EA" w:rsidR="00044AB6" w:rsidRDefault="00044AB6" w:rsidP="004254A8">
      <w:r>
        <w:t xml:space="preserve">Once </w:t>
      </w:r>
      <w:proofErr w:type="spellStart"/>
      <w:r>
        <w:t>Gitkraken</w:t>
      </w:r>
      <w:proofErr w:type="spellEnd"/>
      <w:r>
        <w:t xml:space="preserve"> detects changes in the filesystem of the repository, automatically it will prompt the user to make a commit.</w:t>
      </w:r>
    </w:p>
    <w:p w14:paraId="1C3B88A0" w14:textId="77777777" w:rsidR="00044AB6" w:rsidRDefault="00044AB6">
      <w:pPr>
        <w:spacing w:after="200" w:line="276" w:lineRule="auto"/>
      </w:pPr>
      <w:r>
        <w:br w:type="page"/>
      </w:r>
    </w:p>
    <w:p w14:paraId="437B8710" w14:textId="77777777" w:rsidR="00743AB5" w:rsidRPr="004254A8" w:rsidRDefault="00743AB5" w:rsidP="004254A8"/>
    <w:p w14:paraId="3F655C42" w14:textId="379D1D7B" w:rsidR="004254A8" w:rsidRDefault="004254A8" w:rsidP="004254A8">
      <w:pPr>
        <w:pStyle w:val="Heading1"/>
      </w:pPr>
      <w:bookmarkStart w:id="1" w:name="_Toc44437936"/>
      <w:r>
        <w:t xml:space="preserve">Step </w:t>
      </w:r>
      <w:r w:rsidR="00044AB6">
        <w:t>1</w:t>
      </w:r>
      <w:bookmarkEnd w:id="1"/>
    </w:p>
    <w:p w14:paraId="2180D400" w14:textId="6651BA8C" w:rsidR="00044AB6" w:rsidRDefault="00044AB6" w:rsidP="00044AB6"/>
    <w:p w14:paraId="686E6FB0" w14:textId="5474A385" w:rsidR="00044AB6" w:rsidRDefault="00044AB6" w:rsidP="00044AB6">
      <w:r>
        <w:t xml:space="preserve">For this exercise, a sample file system used for a typical assignment was created within a new repository hosted on </w:t>
      </w:r>
      <w:proofErr w:type="spellStart"/>
      <w:r>
        <w:t>Github</w:t>
      </w:r>
      <w:proofErr w:type="spellEnd"/>
      <w:r>
        <w:t>.</w:t>
      </w:r>
    </w:p>
    <w:p w14:paraId="0A0DC410" w14:textId="0871B14E" w:rsidR="004254A8" w:rsidRDefault="00044AB6" w:rsidP="004254A8">
      <w:r>
        <w:rPr>
          <w:noProof/>
        </w:rPr>
        <w:drawing>
          <wp:inline distT="0" distB="0" distL="0" distR="0" wp14:anchorId="1953C179" wp14:editId="66D6E8BE">
            <wp:extent cx="640080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AF51" w14:textId="31716FD2" w:rsidR="00044AB6" w:rsidRDefault="00044AB6" w:rsidP="004254A8"/>
    <w:p w14:paraId="67DBAA5F" w14:textId="038A2B84" w:rsidR="00044AB6" w:rsidRDefault="00044AB6" w:rsidP="004254A8"/>
    <w:p w14:paraId="66B42956" w14:textId="0D54081A" w:rsidR="00044AB6" w:rsidRDefault="00044AB6" w:rsidP="004254A8"/>
    <w:p w14:paraId="6BC78EEE" w14:textId="09109600" w:rsidR="00044AB6" w:rsidRDefault="00044AB6" w:rsidP="004254A8"/>
    <w:p w14:paraId="5C573F43" w14:textId="20F0284B" w:rsidR="00044AB6" w:rsidRDefault="00044AB6" w:rsidP="004254A8"/>
    <w:p w14:paraId="38469532" w14:textId="0FA02C45" w:rsidR="00044AB6" w:rsidRDefault="00044AB6" w:rsidP="004254A8"/>
    <w:p w14:paraId="0ECEFCF4" w14:textId="77777777" w:rsidR="00044AB6" w:rsidRPr="004254A8" w:rsidRDefault="00044AB6" w:rsidP="004254A8"/>
    <w:p w14:paraId="0E1EBB0B" w14:textId="2F404B00" w:rsidR="004254A8" w:rsidRDefault="004254A8" w:rsidP="004254A8">
      <w:pPr>
        <w:pStyle w:val="Heading1"/>
      </w:pPr>
      <w:bookmarkStart w:id="2" w:name="_Toc44437937"/>
      <w:r>
        <w:lastRenderedPageBreak/>
        <w:t xml:space="preserve">Step </w:t>
      </w:r>
      <w:r w:rsidR="00044AB6">
        <w:t>2</w:t>
      </w:r>
      <w:bookmarkEnd w:id="2"/>
    </w:p>
    <w:p w14:paraId="598688B4" w14:textId="64F06EFC" w:rsidR="00044AB6" w:rsidRDefault="00044AB6" w:rsidP="004254A8"/>
    <w:p w14:paraId="76DE9362" w14:textId="4ADE0944" w:rsidR="00044AB6" w:rsidRDefault="00044AB6" w:rsidP="004254A8">
      <w:r>
        <w:t xml:space="preserve">Returning to </w:t>
      </w:r>
      <w:proofErr w:type="spellStart"/>
      <w:r>
        <w:t>Gitkraken</w:t>
      </w:r>
      <w:proofErr w:type="spellEnd"/>
      <w:r>
        <w:t>, one can see the interface that is used when a registered repo is selected.</w:t>
      </w:r>
    </w:p>
    <w:p w14:paraId="431652B0" w14:textId="4A6F13BC" w:rsidR="00044AB6" w:rsidRDefault="00044AB6" w:rsidP="004254A8">
      <w:r>
        <w:rPr>
          <w:noProof/>
        </w:rPr>
        <w:drawing>
          <wp:inline distT="0" distB="0" distL="0" distR="0" wp14:anchorId="2254FF6C" wp14:editId="6DC0C659">
            <wp:extent cx="64008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E3F2" w14:textId="7448F0A8" w:rsidR="00044AB6" w:rsidRDefault="00044AB6" w:rsidP="004254A8">
      <w:r>
        <w:t>Once changes are made to the working directory, two things happen:</w:t>
      </w:r>
    </w:p>
    <w:p w14:paraId="2D454B8D" w14:textId="1D7448FA" w:rsidR="00044AB6" w:rsidRDefault="00044AB6" w:rsidP="00044AB6">
      <w:pPr>
        <w:pStyle w:val="ListParagraph"/>
        <w:numPr>
          <w:ilvl w:val="0"/>
          <w:numId w:val="11"/>
        </w:numPr>
      </w:pPr>
      <w:r>
        <w:t xml:space="preserve">In the central tree view, a </w:t>
      </w:r>
      <w:r>
        <w:rPr>
          <w:b/>
          <w:bCs/>
        </w:rPr>
        <w:t>//WIP</w:t>
      </w:r>
      <w:r>
        <w:t xml:space="preserve"> ghosted commit is shown.</w:t>
      </w:r>
    </w:p>
    <w:p w14:paraId="1120560C" w14:textId="477FD1CC" w:rsidR="00044AB6" w:rsidRDefault="00044AB6" w:rsidP="00044AB6">
      <w:pPr>
        <w:pStyle w:val="ListParagraph"/>
        <w:numPr>
          <w:ilvl w:val="0"/>
          <w:numId w:val="11"/>
        </w:numPr>
      </w:pPr>
      <w:r>
        <w:t>To the right, a message pops up showing the amount of files changes detected.</w:t>
      </w:r>
    </w:p>
    <w:p w14:paraId="200872E7" w14:textId="77777777" w:rsidR="00044AB6" w:rsidRDefault="00044AB6">
      <w:pPr>
        <w:spacing w:after="200" w:line="276" w:lineRule="auto"/>
      </w:pPr>
      <w:r>
        <w:br w:type="page"/>
      </w:r>
    </w:p>
    <w:p w14:paraId="0DA05222" w14:textId="7B023DC4" w:rsidR="00044AB6" w:rsidRDefault="00044AB6" w:rsidP="00044AB6">
      <w:pPr>
        <w:jc w:val="center"/>
      </w:pPr>
      <w:r>
        <w:rPr>
          <w:noProof/>
        </w:rPr>
        <w:lastRenderedPageBreak/>
        <w:drawing>
          <wp:inline distT="0" distB="0" distL="0" distR="0" wp14:anchorId="7B650DA5" wp14:editId="7370E987">
            <wp:extent cx="3971925" cy="60403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30" cy="6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B7E8" w14:textId="3C133B96" w:rsidR="00044AB6" w:rsidRPr="004254A8" w:rsidRDefault="00044AB6" w:rsidP="00044AB6">
      <w:pPr>
        <w:spacing w:after="200" w:line="276" w:lineRule="auto"/>
      </w:pPr>
      <w:r>
        <w:br w:type="page"/>
      </w:r>
    </w:p>
    <w:p w14:paraId="707A99F1" w14:textId="3AF5A9E0" w:rsidR="004254A8" w:rsidRDefault="004254A8" w:rsidP="004254A8">
      <w:pPr>
        <w:pStyle w:val="Heading1"/>
      </w:pPr>
      <w:bookmarkStart w:id="3" w:name="_Toc44437938"/>
      <w:r>
        <w:lastRenderedPageBreak/>
        <w:t xml:space="preserve">Step </w:t>
      </w:r>
      <w:r w:rsidR="00044AB6">
        <w:t>3</w:t>
      </w:r>
      <w:bookmarkEnd w:id="3"/>
    </w:p>
    <w:p w14:paraId="5288D714" w14:textId="7D82D754" w:rsidR="004254A8" w:rsidRDefault="004254A8" w:rsidP="004254A8"/>
    <w:p w14:paraId="1F8BB35E" w14:textId="7601E2D4" w:rsidR="00044AB6" w:rsidRDefault="00044AB6" w:rsidP="004254A8">
      <w:r>
        <w:t xml:space="preserve">Clicking on the </w:t>
      </w:r>
      <w:r>
        <w:rPr>
          <w:b/>
          <w:bCs/>
        </w:rPr>
        <w:t xml:space="preserve">View Changes </w:t>
      </w:r>
      <w:r>
        <w:t xml:space="preserve">button brings up a new right interface with 3 main sub-sections. </w:t>
      </w:r>
    </w:p>
    <w:p w14:paraId="4167DD0C" w14:textId="56304032" w:rsidR="00044AB6" w:rsidRDefault="00044AB6" w:rsidP="004254A8">
      <w:r>
        <w:t xml:space="preserve">The top section allows the user to navigate and view the new/amended files. </w:t>
      </w:r>
    </w:p>
    <w:p w14:paraId="40E4363B" w14:textId="01A0A994" w:rsidR="00044AB6" w:rsidRDefault="00044AB6" w:rsidP="00044AB6">
      <w:pPr>
        <w:jc w:val="center"/>
      </w:pPr>
      <w:r>
        <w:rPr>
          <w:noProof/>
        </w:rPr>
        <w:drawing>
          <wp:inline distT="0" distB="0" distL="0" distR="0" wp14:anchorId="48D8C0DA" wp14:editId="70D55F39">
            <wp:extent cx="3833319" cy="5734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685" cy="576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CDA3" w14:textId="4B1E2040" w:rsidR="00044AB6" w:rsidRPr="00044AB6" w:rsidRDefault="00044AB6" w:rsidP="00044AB6">
      <w:pPr>
        <w:spacing w:after="200" w:line="276" w:lineRule="auto"/>
      </w:pPr>
      <w:r>
        <w:br w:type="page"/>
      </w:r>
    </w:p>
    <w:p w14:paraId="1389B52A" w14:textId="62B697F2" w:rsidR="004254A8" w:rsidRDefault="004254A8" w:rsidP="004254A8">
      <w:pPr>
        <w:pStyle w:val="Heading1"/>
      </w:pPr>
      <w:bookmarkStart w:id="4" w:name="_Toc44437939"/>
      <w:r>
        <w:lastRenderedPageBreak/>
        <w:t xml:space="preserve">Step </w:t>
      </w:r>
      <w:r w:rsidR="00044AB6">
        <w:t>4</w:t>
      </w:r>
      <w:bookmarkEnd w:id="4"/>
    </w:p>
    <w:p w14:paraId="7E56D2B7" w14:textId="5DC8125C" w:rsidR="004254A8" w:rsidRDefault="004254A8" w:rsidP="001C62C8">
      <w:pPr>
        <w:rPr>
          <w:sz w:val="24"/>
        </w:rPr>
      </w:pPr>
    </w:p>
    <w:p w14:paraId="2BDA53D5" w14:textId="5DD10434" w:rsidR="00044AB6" w:rsidRDefault="00044AB6" w:rsidP="00044AB6">
      <w:r>
        <w:rPr>
          <w:sz w:val="24"/>
        </w:rPr>
        <w:t xml:space="preserve">When viewing single files, the user has the option to stage the file or stage all changes from the right interface. </w:t>
      </w:r>
      <w:proofErr w:type="spellStart"/>
      <w:r>
        <w:t>Gitkraken</w:t>
      </w:r>
      <w:proofErr w:type="spellEnd"/>
      <w:r>
        <w:t xml:space="preserve"> supports all major file formats.</w:t>
      </w:r>
    </w:p>
    <w:p w14:paraId="5F754ED4" w14:textId="1CB7954C" w:rsidR="00044AB6" w:rsidRDefault="00044AB6" w:rsidP="001C62C8">
      <w:pPr>
        <w:rPr>
          <w:sz w:val="24"/>
        </w:rPr>
      </w:pPr>
      <w:r>
        <w:rPr>
          <w:noProof/>
        </w:rPr>
        <w:drawing>
          <wp:inline distT="0" distB="0" distL="0" distR="0" wp14:anchorId="0087845A" wp14:editId="2D9C3CB0">
            <wp:extent cx="6400800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38D6" w14:textId="4BC526C9" w:rsidR="00044AB6" w:rsidRDefault="00044AB6" w:rsidP="00044AB6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D35271" wp14:editId="02F35309">
            <wp:extent cx="4010025" cy="593806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89" cy="596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C56E" w14:textId="695CCADF" w:rsidR="00044AB6" w:rsidRDefault="00044AB6" w:rsidP="00044AB6">
      <w:pPr>
        <w:jc w:val="center"/>
        <w:rPr>
          <w:sz w:val="24"/>
        </w:rPr>
      </w:pPr>
      <w:r>
        <w:rPr>
          <w:sz w:val="24"/>
        </w:rPr>
        <w:t>All the screenshot being added with this commit.</w:t>
      </w:r>
    </w:p>
    <w:p w14:paraId="76E8516A" w14:textId="13E3EF54" w:rsidR="00044AB6" w:rsidRDefault="00044AB6">
      <w:pPr>
        <w:spacing w:after="200" w:line="276" w:lineRule="auto"/>
        <w:rPr>
          <w:sz w:val="24"/>
        </w:rPr>
      </w:pPr>
      <w:r>
        <w:rPr>
          <w:sz w:val="24"/>
        </w:rPr>
        <w:br w:type="page"/>
      </w:r>
    </w:p>
    <w:p w14:paraId="2A61308D" w14:textId="0D19CBC9" w:rsidR="00044AB6" w:rsidRDefault="00044AB6" w:rsidP="00044AB6">
      <w:pPr>
        <w:pStyle w:val="Heading1"/>
      </w:pPr>
      <w:bookmarkStart w:id="5" w:name="_Toc44437940"/>
      <w:r>
        <w:lastRenderedPageBreak/>
        <w:t>Step 5</w:t>
      </w:r>
      <w:bookmarkEnd w:id="5"/>
    </w:p>
    <w:p w14:paraId="31AB891B" w14:textId="27DFB2C4" w:rsidR="00044AB6" w:rsidRDefault="00044AB6" w:rsidP="001C62C8">
      <w:pPr>
        <w:rPr>
          <w:sz w:val="24"/>
        </w:rPr>
      </w:pPr>
    </w:p>
    <w:p w14:paraId="4BD9D64E" w14:textId="3C19E52D" w:rsidR="00044AB6" w:rsidRDefault="00044AB6" w:rsidP="001C62C8">
      <w:pPr>
        <w:rPr>
          <w:sz w:val="24"/>
        </w:rPr>
      </w:pPr>
      <w:r>
        <w:rPr>
          <w:sz w:val="24"/>
        </w:rPr>
        <w:t xml:space="preserve">Once the files have been staged, the user can navigate through them once again and </w:t>
      </w:r>
      <w:proofErr w:type="spellStart"/>
      <w:r>
        <w:rPr>
          <w:sz w:val="24"/>
        </w:rPr>
        <w:t>unstage</w:t>
      </w:r>
      <w:proofErr w:type="spellEnd"/>
      <w:r>
        <w:rPr>
          <w:sz w:val="24"/>
        </w:rPr>
        <w:t xml:space="preserve"> the particular file or </w:t>
      </w:r>
      <w:proofErr w:type="spellStart"/>
      <w:r>
        <w:rPr>
          <w:sz w:val="24"/>
        </w:rPr>
        <w:t>unstage</w:t>
      </w:r>
      <w:proofErr w:type="spellEnd"/>
      <w:r>
        <w:rPr>
          <w:sz w:val="24"/>
        </w:rPr>
        <w:t xml:space="preserve"> all the files and changes for that commit.</w:t>
      </w:r>
    </w:p>
    <w:p w14:paraId="4879C092" w14:textId="139CD86A" w:rsidR="00044AB6" w:rsidRDefault="00044AB6" w:rsidP="00044AB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F733675" wp14:editId="586AC88E">
            <wp:extent cx="4105275" cy="53423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809" cy="535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1269" w14:textId="51DADC7D" w:rsidR="00044AB6" w:rsidRDefault="00044AB6">
      <w:pPr>
        <w:spacing w:after="200" w:line="276" w:lineRule="auto"/>
        <w:rPr>
          <w:sz w:val="24"/>
        </w:rPr>
      </w:pPr>
      <w:r>
        <w:rPr>
          <w:sz w:val="24"/>
        </w:rPr>
        <w:br w:type="page"/>
      </w:r>
    </w:p>
    <w:p w14:paraId="54497E07" w14:textId="511AEB61" w:rsidR="00044AB6" w:rsidRDefault="00044AB6" w:rsidP="00044AB6">
      <w:pPr>
        <w:pStyle w:val="Heading1"/>
      </w:pPr>
      <w:bookmarkStart w:id="6" w:name="_Toc44437941"/>
      <w:r>
        <w:lastRenderedPageBreak/>
        <w:t>Step 6</w:t>
      </w:r>
      <w:bookmarkEnd w:id="6"/>
    </w:p>
    <w:p w14:paraId="10C4D3C3" w14:textId="69FCAC6A" w:rsidR="00044AB6" w:rsidRDefault="00044AB6" w:rsidP="00044AB6"/>
    <w:p w14:paraId="1D6F50C7" w14:textId="0AD06B61" w:rsidR="00044AB6" w:rsidRDefault="00044AB6" w:rsidP="00044AB6">
      <w:r>
        <w:t>In the commit message section, one finds fields to give the commit a summary and a description. Fill in the fields and click the Commit button.</w:t>
      </w:r>
    </w:p>
    <w:p w14:paraId="78B414AB" w14:textId="45D63E99" w:rsidR="00044AB6" w:rsidRDefault="00044AB6" w:rsidP="00044AB6">
      <w:r>
        <w:rPr>
          <w:noProof/>
        </w:rPr>
        <w:drawing>
          <wp:inline distT="0" distB="0" distL="0" distR="0" wp14:anchorId="2DD67B6A" wp14:editId="4E9F06D7">
            <wp:extent cx="6400800" cy="3600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3AEA" w14:textId="570DA29F" w:rsidR="00044AB6" w:rsidRPr="00044AB6" w:rsidRDefault="00044AB6" w:rsidP="00044AB6">
      <w:r>
        <w:t>Going back to the main repo interface, we can see the commit was created. To the right, we can see a breakdown of the commit, the commit code, summary, description, and the changes applied.</w:t>
      </w:r>
    </w:p>
    <w:sectPr w:rsidR="00044AB6" w:rsidRPr="00044AB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4AF1C3" w14:textId="77777777" w:rsidR="00C003CB" w:rsidRDefault="00C003CB">
      <w:pPr>
        <w:spacing w:after="0"/>
      </w:pPr>
      <w:r>
        <w:separator/>
      </w:r>
    </w:p>
  </w:endnote>
  <w:endnote w:type="continuationSeparator" w:id="0">
    <w:p w14:paraId="44795D1C" w14:textId="77777777" w:rsidR="00C003CB" w:rsidRDefault="00C003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6F5C4" w14:textId="77777777" w:rsidR="00172D10" w:rsidRDefault="00172D10">
    <w:pPr>
      <w:jc w:val="right"/>
    </w:pPr>
  </w:p>
  <w:p w14:paraId="136F0898" w14:textId="77777777" w:rsidR="00172D10" w:rsidRDefault="001C62C8" w:rsidP="009823B0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272063" w:themeColor="accent3"/>
      </w:rPr>
      <w:sym w:font="Wingdings 2" w:char="F097"/>
    </w:r>
  </w:p>
  <w:p w14:paraId="25A95F06" w14:textId="77777777" w:rsidR="00172D10" w:rsidRDefault="00172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042FFC" w14:textId="77777777" w:rsidR="005D120C" w:rsidRPr="005D120C" w:rsidRDefault="005D120C">
        <w:pPr>
          <w:pStyle w:val="Footer"/>
          <w:jc w:val="center"/>
          <w:rPr>
            <w:color w:val="3F1D5A" w:themeColor="accent1"/>
          </w:rPr>
        </w:pPr>
        <w:r w:rsidRPr="005D120C">
          <w:rPr>
            <w:color w:val="3F1D5A" w:themeColor="accent1"/>
          </w:rPr>
          <w:fldChar w:fldCharType="begin"/>
        </w:r>
        <w:r w:rsidRPr="005D120C">
          <w:rPr>
            <w:color w:val="3F1D5A" w:themeColor="accent1"/>
          </w:rPr>
          <w:instrText xml:space="preserve"> PAGE   \* MERGEFORMAT </w:instrText>
        </w:r>
        <w:r w:rsidRPr="005D120C">
          <w:rPr>
            <w:color w:val="3F1D5A" w:themeColor="accent1"/>
          </w:rPr>
          <w:fldChar w:fldCharType="separate"/>
        </w:r>
        <w:r w:rsidR="00DB0EF4">
          <w:rPr>
            <w:noProof/>
            <w:color w:val="3F1D5A" w:themeColor="accent1"/>
          </w:rPr>
          <w:t>1</w:t>
        </w:r>
        <w:r w:rsidRPr="005D120C">
          <w:rPr>
            <w:noProof/>
            <w:color w:val="3F1D5A" w:themeColor="accent1"/>
          </w:rPr>
          <w:fldChar w:fldCharType="end"/>
        </w:r>
      </w:p>
    </w:sdtContent>
  </w:sdt>
  <w:p w14:paraId="76B1DF23" w14:textId="77777777" w:rsidR="00172D10" w:rsidRDefault="00172D10" w:rsidP="005D12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CD4DF" w14:textId="77777777" w:rsidR="00094803" w:rsidRDefault="0009480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EEFEFA1" wp14:editId="35C8EF7F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oup 17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aphic 22" descr="Hexagon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aphic 29" descr="Hexagon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aphic 30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54C3E97" id="Group 17" o:spid="_x0000_s1026" alt="Multi-colored hexagons" style="position:absolute;margin-left:-70.5pt;margin-top:-165.9pt;width:321.8pt;height:267.1pt;z-index:25166028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22" o:spid="_x0000_s1027" type="#_x0000_t75" alt="Hexagon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">
                <v:imagedata r:id="rId7" o:title="Hexagon 2"/>
              </v:shape>
              <v:shape id="Graphic 29" o:spid="_x0000_s1028" type="#_x0000_t75" alt="Hexagon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">
                <v:imagedata r:id="rId8" o:title="Hexagon 3"/>
              </v:shape>
              <v:shape id="Graphic 30" o:spid="_x0000_s1029" type="#_x0000_t75" alt="Hexagon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">
                <v:imagedata r:id="rId9" o:title="Hexagon 1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7898A636" wp14:editId="132D65F9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aphic 31" descr="Hexag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c 31" descr="hexagon 1"/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0D33E6" w14:textId="77777777" w:rsidR="00C003CB" w:rsidRDefault="00C003CB">
      <w:pPr>
        <w:spacing w:after="0"/>
      </w:pPr>
      <w:r>
        <w:separator/>
      </w:r>
    </w:p>
  </w:footnote>
  <w:footnote w:type="continuationSeparator" w:id="0">
    <w:p w14:paraId="3D067284" w14:textId="77777777" w:rsidR="00C003CB" w:rsidRDefault="00C003C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5801E" w14:textId="77777777" w:rsidR="00DB5A25" w:rsidRDefault="00DB5A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3F1D5A" w:themeColor="accent1"/>
      </w:rPr>
      <w:alias w:val="Document title:"/>
      <w:tag w:val="Document title:"/>
      <w:id w:val="-1396499233"/>
      <w:placeholder>
        <w:docPart w:val="FA064663A7AB4F7D88183CD69367E77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 w:multiLine="1"/>
    </w:sdtPr>
    <w:sdtEndPr/>
    <w:sdtContent>
      <w:p w14:paraId="32DF9A35" w14:textId="11305845" w:rsidR="00172D10" w:rsidRDefault="00044AB6">
        <w:pPr>
          <w:spacing w:after="0"/>
          <w:jc w:val="center"/>
          <w:rPr>
            <w:color w:val="E4E9EF" w:themeColor="background2"/>
          </w:rPr>
        </w:pPr>
        <w:r>
          <w:rPr>
            <w:color w:val="3F1D5A" w:themeColor="accent1"/>
          </w:rPr>
          <w:t>IT Project</w:t>
        </w:r>
      </w:p>
    </w:sdtContent>
  </w:sdt>
  <w:p w14:paraId="472BB586" w14:textId="77777777" w:rsidR="00172D10" w:rsidRPr="005D120C" w:rsidRDefault="00C003CB">
    <w:pPr>
      <w:jc w:val="center"/>
      <w:rPr>
        <w:color w:val="F3642C" w:themeColor="text2"/>
      </w:rPr>
    </w:pPr>
    <w:sdt>
      <w:sdtPr>
        <w:rPr>
          <w:color w:val="F3642C" w:themeColor="text2"/>
        </w:rPr>
        <w:alias w:val="Ellipsis:"/>
        <w:tag w:val="Ellipsis:"/>
        <w:id w:val="-2048830323"/>
        <w:temporary/>
        <w:showingPlcHdr/>
        <w15:appearance w15:val="hidden"/>
      </w:sdtPr>
      <w:sdtEndPr/>
      <w:sdtContent>
        <w:r w:rsidR="001D74FA" w:rsidRPr="001B0F06">
          <w:rPr>
            <w:color w:val="CB400B" w:themeColor="text2" w:themeShade="BF"/>
          </w:rPr>
          <w:sym w:font="Symbol" w:char="F0B7"/>
        </w:r>
        <w:r w:rsidR="001D74FA" w:rsidRPr="001B0F06">
          <w:rPr>
            <w:color w:val="CB400B" w:themeColor="text2" w:themeShade="BF"/>
          </w:rPr>
          <w:t xml:space="preserve"> </w:t>
        </w:r>
        <w:r w:rsidR="001D74FA" w:rsidRPr="001B0F06">
          <w:rPr>
            <w:color w:val="CB400B" w:themeColor="text2" w:themeShade="BF"/>
          </w:rPr>
          <w:sym w:font="Symbol" w:char="F0B7"/>
        </w:r>
        <w:r w:rsidR="001D74FA" w:rsidRPr="001B0F06">
          <w:rPr>
            <w:color w:val="CB400B" w:themeColor="text2" w:themeShade="BF"/>
          </w:rPr>
          <w:t xml:space="preserve"> </w:t>
        </w:r>
        <w:r w:rsidR="001D74FA" w:rsidRPr="001B0F06">
          <w:rPr>
            <w:color w:val="CB400B" w:themeColor="text2" w:themeShade="BF"/>
          </w:rPr>
          <w:sym w:font="Symbol" w:char="F0B7"/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31D54" w14:textId="77777777" w:rsidR="00094803" w:rsidRDefault="0009480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691F7F" wp14:editId="7BEA19E2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oup 2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aphic 3" descr="Hexagon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Graphic 4" descr="Hexagon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aphic 5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aphic 6" descr="Hexagon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C08417" id="Group 2" o:spid="_x0000_s1026" alt="Multi-colored hexagons" style="position:absolute;margin-left:324.7pt;margin-top:-149.8pt;width:343.45pt;height:376.55pt;z-index:251657216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3" o:spid="_x0000_s1027" type="#_x0000_t75" alt="Hexagon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">
                <v:imagedata r:id="rId9" o:title="Hexagon 4"/>
              </v:shape>
              <v:shape id="Graphic 4" o:spid="_x0000_s1028" type="#_x0000_t75" alt="Hexagon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">
                <v:imagedata r:id="rId10" o:title="Hexagon 2"/>
              </v:shape>
              <v:shape id="Graphic 5" o:spid="_x0000_s1029" type="#_x0000_t75" alt="Hexagon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">
                <v:imagedata r:id="rId11" o:title="Hexagon 1"/>
              </v:shape>
              <v:shape id="Graphic 6" o:spid="_x0000_s1030" type="#_x0000_t75" alt="Hexagon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">
                <v:imagedata r:id="rId12" o:title="Hexagon 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2E04CA"/>
    <w:multiLevelType w:val="hybridMultilevel"/>
    <w:tmpl w:val="99500B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wsDQwtTA0MTOzMDVU0lEKTi0uzszPAykwqgUAqTA0NCwAAAA="/>
  </w:docVars>
  <w:rsids>
    <w:rsidRoot w:val="008A1578"/>
    <w:rsid w:val="00044AB6"/>
    <w:rsid w:val="00094803"/>
    <w:rsid w:val="00144C8E"/>
    <w:rsid w:val="00172D10"/>
    <w:rsid w:val="001769F2"/>
    <w:rsid w:val="00194F61"/>
    <w:rsid w:val="001A2155"/>
    <w:rsid w:val="001B0F06"/>
    <w:rsid w:val="001C62C8"/>
    <w:rsid w:val="001D74FA"/>
    <w:rsid w:val="00202812"/>
    <w:rsid w:val="00260E5B"/>
    <w:rsid w:val="00270A19"/>
    <w:rsid w:val="002A2E02"/>
    <w:rsid w:val="002D243B"/>
    <w:rsid w:val="002E20F4"/>
    <w:rsid w:val="00302691"/>
    <w:rsid w:val="00364944"/>
    <w:rsid w:val="00374C02"/>
    <w:rsid w:val="0038009F"/>
    <w:rsid w:val="004254A8"/>
    <w:rsid w:val="00426F60"/>
    <w:rsid w:val="004905AD"/>
    <w:rsid w:val="004B4DCC"/>
    <w:rsid w:val="004E4D4D"/>
    <w:rsid w:val="004F53E9"/>
    <w:rsid w:val="00561054"/>
    <w:rsid w:val="005747FE"/>
    <w:rsid w:val="005D120C"/>
    <w:rsid w:val="006045D9"/>
    <w:rsid w:val="00694109"/>
    <w:rsid w:val="00732598"/>
    <w:rsid w:val="00743AB5"/>
    <w:rsid w:val="0075116F"/>
    <w:rsid w:val="00805C11"/>
    <w:rsid w:val="00814823"/>
    <w:rsid w:val="00845426"/>
    <w:rsid w:val="00883B68"/>
    <w:rsid w:val="008A1578"/>
    <w:rsid w:val="008A25CD"/>
    <w:rsid w:val="008D5B92"/>
    <w:rsid w:val="008F5585"/>
    <w:rsid w:val="00901939"/>
    <w:rsid w:val="0096164A"/>
    <w:rsid w:val="009823B0"/>
    <w:rsid w:val="00A272E4"/>
    <w:rsid w:val="00B76B9C"/>
    <w:rsid w:val="00B903A7"/>
    <w:rsid w:val="00BE2F1B"/>
    <w:rsid w:val="00C003CB"/>
    <w:rsid w:val="00C13B2F"/>
    <w:rsid w:val="00CD24A6"/>
    <w:rsid w:val="00CD4008"/>
    <w:rsid w:val="00D26E42"/>
    <w:rsid w:val="00DB0EF4"/>
    <w:rsid w:val="00DB5A25"/>
    <w:rsid w:val="00DC2EB5"/>
    <w:rsid w:val="00E02964"/>
    <w:rsid w:val="00E35489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BD612"/>
  <w15:docId w15:val="{51095981-B808-4C08-AAF8-FFA97B8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812"/>
    <w:pPr>
      <w:spacing w:after="3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F53E9"/>
    <w:pPr>
      <w:keepNext/>
      <w:keepLines/>
      <w:shd w:val="clear" w:color="auto" w:fill="3F1D5A" w:themeFill="accent1"/>
      <w:spacing w:before="360" w:after="0"/>
      <w:outlineLvl w:val="0"/>
    </w:pPr>
    <w:rPr>
      <w:rFonts w:asciiTheme="majorHAnsi" w:eastAsiaTheme="majorEastAsia" w:hAnsiTheme="majorHAnsi" w:cstheme="majorBidi"/>
      <w:bCs/>
      <w:color w:val="FFFFFF" w:themeColor="background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812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0F06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F06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E9"/>
    <w:rPr>
      <w:rFonts w:asciiTheme="majorHAnsi" w:eastAsiaTheme="majorEastAsia" w:hAnsiTheme="majorHAnsi" w:cstheme="majorBidi"/>
      <w:bCs/>
      <w:color w:val="FFFFFF" w:themeColor="background1"/>
      <w:sz w:val="28"/>
      <w:szCs w:val="32"/>
      <w:shd w:val="clear" w:color="auto" w:fill="3F1D5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02812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0F06"/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rsid w:val="00202812"/>
    <w:pPr>
      <w:spacing w:after="0"/>
    </w:pPr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202812"/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812"/>
    <w:pPr>
      <w:numPr>
        <w:ilvl w:val="1"/>
      </w:numPr>
      <w:spacing w:after="0"/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02812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0F06"/>
    <w:rPr>
      <w:b/>
      <w:bCs/>
      <w:color w:val="CB400B" w:themeColor="text2" w:themeShade="BF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B68"/>
    <w:pPr>
      <w:shd w:val="clear" w:color="auto" w:fill="3F1D5A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3F1D5A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Pr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ReportTitle">
    <w:name w:val="Report Title"/>
    <w:basedOn w:val="Title"/>
    <w:link w:val="ReportTitleChar"/>
    <w:qFormat/>
    <w:rsid w:val="008F5585"/>
    <w:pPr>
      <w:contextualSpacing/>
      <w:jc w:val="center"/>
    </w:pPr>
    <w:rPr>
      <w:b w:val="0"/>
    </w:rPr>
  </w:style>
  <w:style w:type="character" w:customStyle="1" w:styleId="ReportTitleChar">
    <w:name w:val="Report Title Char"/>
    <w:basedOn w:val="TitleChar"/>
    <w:link w:val="ReportTitle"/>
    <w:rsid w:val="008F5585"/>
    <w:rPr>
      <w:rFonts w:asciiTheme="majorHAnsi" w:eastAsiaTheme="majorEastAsia" w:hAnsiTheme="majorHAnsi" w:cstheme="majorBidi"/>
      <w:b w:val="0"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FollowedHyperlink">
    <w:name w:val="FollowedHyperlink"/>
    <w:basedOn w:val="DefaultParagraphFont"/>
    <w:uiPriority w:val="99"/>
    <w:semiHidden/>
    <w:unhideWhenUsed/>
    <w:rsid w:val="001B0F06"/>
    <w:rPr>
      <w:color w:val="575F63" w:themeColor="accent6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1B0F06"/>
    <w:rPr>
      <w:color w:val="217084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0F06"/>
    <w:rPr>
      <w:color w:val="595959" w:themeColor="text1" w:themeTint="A6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4254A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15.png"/><Relationship Id="rId7" Type="http://schemas.openxmlformats.org/officeDocument/2006/relationships/image" Target="media/image10.png"/><Relationship Id="rId2" Type="http://schemas.openxmlformats.org/officeDocument/2006/relationships/image" Target="media/image12.svg"/><Relationship Id="rId1" Type="http://schemas.openxmlformats.org/officeDocument/2006/relationships/image" Target="media/image11.png"/><Relationship Id="rId6" Type="http://schemas.openxmlformats.org/officeDocument/2006/relationships/image" Target="media/image14.svg"/><Relationship Id="rId11" Type="http://schemas.openxmlformats.org/officeDocument/2006/relationships/image" Target="media/image10.svg"/><Relationship Id="rId5" Type="http://schemas.openxmlformats.org/officeDocument/2006/relationships/image" Target="media/image13.png"/><Relationship Id="rId10" Type="http://schemas.openxmlformats.org/officeDocument/2006/relationships/image" Target="media/image9.png"/><Relationship Id="rId4" Type="http://schemas.openxmlformats.org/officeDocument/2006/relationships/image" Target="media/image16.svg"/><Relationship Id="rId9" Type="http://schemas.openxmlformats.org/officeDocument/2006/relationships/image" Target="media/image11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6.svg"/><Relationship Id="rId3" Type="http://schemas.openxmlformats.org/officeDocument/2006/relationships/image" Target="media/image11.png"/><Relationship Id="rId7" Type="http://schemas.openxmlformats.org/officeDocument/2006/relationships/image" Target="media/image15.png"/><Relationship Id="rId12" Type="http://schemas.openxmlformats.org/officeDocument/2006/relationships/image" Target="media/image12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6" Type="http://schemas.openxmlformats.org/officeDocument/2006/relationships/image" Target="media/image14.svg"/><Relationship Id="rId11" Type="http://schemas.openxmlformats.org/officeDocument/2006/relationships/image" Target="media/image110.png"/><Relationship Id="rId5" Type="http://schemas.openxmlformats.org/officeDocument/2006/relationships/image" Target="media/image13.png"/><Relationship Id="rId10" Type="http://schemas.openxmlformats.org/officeDocument/2006/relationships/image" Target="media/image10.png"/><Relationship Id="rId4" Type="http://schemas.openxmlformats.org/officeDocument/2006/relationships/image" Target="media/image12.svg"/><Relationship Id="rId9" Type="http://schemas.openxmlformats.org/officeDocument/2006/relationships/image" Target="media/image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d\AppData\Roaming\Microsoft\Templates\Report%20(Executiv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A064663A7AB4F7D88183CD69367E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A902EE-0372-427B-A4B7-90ADCFAFFEEF}"/>
      </w:docPartPr>
      <w:docPartBody>
        <w:p w:rsidR="00631EBC" w:rsidRDefault="001D4355">
          <w:pPr>
            <w:pStyle w:val="FA064663A7AB4F7D88183CD69367E772"/>
          </w:pPr>
          <w:r w:rsidRPr="008A25CD">
            <w:rPr>
              <w:b/>
              <w:sz w:val="60"/>
              <w:szCs w:val="60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355"/>
    <w:rsid w:val="001D4355"/>
    <w:rsid w:val="00631EBC"/>
    <w:rsid w:val="00B4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064663A7AB4F7D88183CD69367E772">
    <w:name w:val="FA064663A7AB4F7D88183CD69367E7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CBBBE-FB92-430F-8901-C247E10A5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(Executive design)</Template>
  <TotalTime>15</TotalTime>
  <Pages>10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Project</dc:title>
  <dc:subject>Synoptic Assignment – Section</dc:subject>
  <dc:creator>Matthew De Giorgio</dc:creator>
  <cp:lastModifiedBy>Matthew De Giorgio</cp:lastModifiedBy>
  <cp:revision>2</cp:revision>
  <cp:lastPrinted>2009-08-05T20:41:00Z</cp:lastPrinted>
  <dcterms:created xsi:type="dcterms:W3CDTF">2020-06-30T17:32:00Z</dcterms:created>
  <dcterms:modified xsi:type="dcterms:W3CDTF">2020-06-30T17:32:00Z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Owner">
    <vt:lpwstr>Anumol@vidyatech.com</vt:lpwstr>
  </property>
  <property fmtid="{D5CDD505-2E9C-101B-9397-08002B2CF9AE}" pid="8" name="MSIP_Label_f42aa342-8706-4288-bd11-ebb85995028c_SetDate">
    <vt:lpwstr>2018-06-11T11:35:00.3825830Z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Extended_MSFT_Method">
    <vt:lpwstr>Automatic</vt:lpwstr>
  </property>
  <property fmtid="{D5CDD505-2E9C-101B-9397-08002B2CF9AE}" pid="12" name="Sensitivity">
    <vt:lpwstr>General</vt:lpwstr>
  </property>
</Properties>
</file>