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3997D" w14:textId="77777777" w:rsidR="00814823" w:rsidRDefault="00814823" w:rsidP="00814823"/>
    <w:tbl>
      <w:tblPr>
        <w:tblStyle w:val="PlainTable4"/>
        <w:tblW w:w="12256" w:type="dxa"/>
        <w:jc w:val="center"/>
        <w:tblLook w:val="04A0" w:firstRow="1" w:lastRow="0" w:firstColumn="1" w:lastColumn="0" w:noHBand="0" w:noVBand="1"/>
        <w:tblDescription w:val="Layout table"/>
      </w:tblPr>
      <w:tblGrid>
        <w:gridCol w:w="12256"/>
      </w:tblGrid>
      <w:tr w:rsidR="00814823" w14:paraId="18184454" w14:textId="77777777" w:rsidTr="00380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24742E13" w14:textId="77777777" w:rsidR="00814823" w:rsidRPr="008F5585" w:rsidRDefault="00814823" w:rsidP="008F5585">
            <w:pPr>
              <w:pStyle w:val="ReportTitle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BE47F5" wp14:editId="4ADB4570">
                      <wp:extent cx="6697389" cy="571500"/>
                      <wp:effectExtent l="0" t="0" r="0" b="0"/>
                      <wp:docPr id="24" name="Text Box 24" descr="Text box to enter 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alias w:val="Enter document title:"/>
                                    <w:tag w:val=""/>
                                    <w:id w:val="1159278023"/>
                                    <w:placeholder>
                                      <w:docPart w:val="FA064663A7AB4F7D88183CD69367E77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4FADBAC7" w14:textId="09E0AADC" w:rsidR="00814823" w:rsidRPr="008A25CD" w:rsidRDefault="007B1CC7" w:rsidP="00814823">
                                      <w:pPr>
                                        <w:pStyle w:val="ReportTitle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IT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CBE47F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alt="Text box to enter title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sz w:val="60"/>
                                <w:szCs w:val="60"/>
                              </w:rPr>
                              <w:alias w:val="Enter document title:"/>
                              <w:tag w:val=""/>
                              <w:id w:val="1159278023"/>
                              <w:placeholder>
                                <w:docPart w:val="FA064663A7AB4F7D88183CD69367E77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4FADBAC7" w14:textId="09E0AADC" w:rsidR="00814823" w:rsidRPr="008A25CD" w:rsidRDefault="007B1CC7" w:rsidP="00814823">
                                <w:pPr>
                                  <w:pStyle w:val="ReportTitle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IT Project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03C5CF" wp14:editId="00C8742A">
                      <wp:extent cx="3202305" cy="95250"/>
                      <wp:effectExtent l="0" t="0" r="0" b="0"/>
                      <wp:docPr id="18" name="Rectangle 18" descr="Lin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361A167" id="Rectangle 18" o:spid="_x0000_s1026" alt="Line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" fillcolor="#cb400b [2415]" stroked="f" strokeweight="2.25pt">
                      <w10:anchorlock/>
                    </v:rect>
                  </w:pict>
                </mc:Fallback>
              </mc:AlternateContent>
            </w:r>
          </w:p>
        </w:tc>
      </w:tr>
      <w:tr w:rsidR="00814823" w14:paraId="48680931" w14:textId="77777777" w:rsidTr="000C2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7602118B" w14:textId="77777777" w:rsidR="00814823" w:rsidRPr="005D120C" w:rsidRDefault="00814823" w:rsidP="000C2E5D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F3642C" w:themeColor="text2"/>
                <w:spacing w:val="5"/>
                <w:kern w:val="28"/>
                <w:sz w:val="24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251D1A32" wp14:editId="6882A6B6">
                      <wp:extent cx="3515096" cy="714375"/>
                      <wp:effectExtent l="0" t="0" r="0" b="9525"/>
                      <wp:docPr id="25" name="Text Box 25" descr="Text box to enter sub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5096" cy="714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FCD36" w14:textId="6D84FA7F" w:rsidR="008A1578" w:rsidRPr="008A1578" w:rsidRDefault="00985229" w:rsidP="008A1578">
                                  <w:pPr>
                                    <w:pStyle w:val="Subtitle"/>
                                    <w:jc w:val="center"/>
                                  </w:pPr>
                                  <w:sdt>
                                    <w:sdtPr>
                                      <w:alias w:val="Enter document subtitle:"/>
                                      <w:tag w:val="Enter document subtitle:"/>
                                      <w:id w:val="-826216229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r w:rsidR="008A1578">
                                        <w:t>Synoptic Assignment – Section</w:t>
                                      </w:r>
                                    </w:sdtContent>
                                  </w:sdt>
                                  <w:r w:rsidR="008A1578">
                                    <w:t xml:space="preserve"> A Version Control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51D1A32" id="Text Box 25" o:spid="_x0000_s1027" type="#_x0000_t202" alt="Text box to enter subtitle" style="width:276.8pt;height:5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" filled="f" stroked="f">
                      <v:textbox>
                        <w:txbxContent>
                          <w:p w14:paraId="565FCD36" w14:textId="6D84FA7F" w:rsidR="008A1578" w:rsidRPr="008A1578" w:rsidRDefault="00985229" w:rsidP="008A1578">
                            <w:pPr>
                              <w:pStyle w:val="Subtitle"/>
                              <w:jc w:val="center"/>
                            </w:pPr>
                            <w:sdt>
                              <w:sdtPr>
                                <w:alias w:val="Enter document subtitle:"/>
                                <w:tag w:val="Enter document subtitle:"/>
                                <w:id w:val="-826216229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8A1578">
                                  <w:t>Synoptic Assignment – Section</w:t>
                                </w:r>
                              </w:sdtContent>
                            </w:sdt>
                            <w:r w:rsidR="008A1578">
                              <w:t xml:space="preserve"> A Version Control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4FD0465A" w14:textId="77777777" w:rsidTr="000C2E5D">
        <w:trPr>
          <w:trHeight w:val="2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F1D5A" w:themeFill="accent1"/>
            <w:vAlign w:val="center"/>
          </w:tcPr>
          <w:p w14:paraId="5A3574D7" w14:textId="77777777" w:rsidR="00814823" w:rsidRPr="005D120C" w:rsidRDefault="00814823" w:rsidP="000C2E5D">
            <w:pPr>
              <w:jc w:val="center"/>
              <w:rPr>
                <w:rFonts w:asciiTheme="majorHAnsi" w:eastAsiaTheme="majorEastAsia" w:hAnsiTheme="majorHAnsi" w:cstheme="majorBidi"/>
                <w:color w:val="F3642C" w:themeColor="text2"/>
                <w:spacing w:val="5"/>
                <w:kern w:val="28"/>
                <w:sz w:val="20"/>
                <w:szCs w:val="20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77428272" wp14:editId="4D934E58">
                      <wp:extent cx="6495393" cy="676894"/>
                      <wp:effectExtent l="0" t="0" r="0" b="9525"/>
                      <wp:docPr id="26" name="Text Box 26" descr="Text box to enter abstrac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5393" cy="676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65D0B" w14:textId="1D098F52" w:rsidR="00814823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Checkpoint </w:t>
                                  </w:r>
                                  <w:r w:rsidR="007B1CC7"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 – C</w:t>
                                  </w:r>
                                  <w:r w:rsidR="007B1CC7"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loning</w:t>
                                  </w: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 of a GitHub repository using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GitKraken</w:t>
                                  </w:r>
                                  <w:proofErr w:type="spellEnd"/>
                                </w:p>
                                <w:p w14:paraId="08ED001D" w14:textId="10DD5918" w:rsid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By Matthew De Giorgio BAN 6.3A</w:t>
                                  </w:r>
                                </w:p>
                                <w:p w14:paraId="6B95AD4F" w14:textId="77777777" w:rsid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</w:p>
                                <w:p w14:paraId="0B6625EF" w14:textId="68C9FAEB" w:rsid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</w:p>
                                <w:p w14:paraId="27ABF2F2" w14:textId="77777777" w:rsidR="008A1578" w:rsidRP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428272" id="Text Box 26" o:spid="_x0000_s1028" type="#_x0000_t202" alt="Text box to enter abstract" style="width:511.45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" filled="f" stroked="f">
                      <v:textbox>
                        <w:txbxContent>
                          <w:p w14:paraId="6AA65D0B" w14:textId="1D098F52" w:rsidR="00814823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Checkpoint </w:t>
                            </w:r>
                            <w:r w:rsidR="007B1CC7">
                              <w:rPr>
                                <w:color w:val="FFFFFF" w:themeColor="background1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 – C</w:t>
                            </w:r>
                            <w:r w:rsidR="007B1CC7">
                              <w:rPr>
                                <w:color w:val="FFFFFF" w:themeColor="background1"/>
                                <w:lang w:val="en-GB"/>
                              </w:rPr>
                              <w:t>loning</w:t>
                            </w: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 of a GitHub repository using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>GitKraken</w:t>
                            </w:r>
                            <w:proofErr w:type="spellEnd"/>
                          </w:p>
                          <w:p w14:paraId="08ED001D" w14:textId="10DD5918" w:rsid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>By Matthew De Giorgio BAN 6.3A</w:t>
                            </w:r>
                          </w:p>
                          <w:p w14:paraId="6B95AD4F" w14:textId="77777777" w:rsid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14:paraId="0B6625EF" w14:textId="68C9FAEB" w:rsid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14:paraId="27ABF2F2" w14:textId="77777777" w:rsidR="008A1578" w:rsidRP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07ED27F1" w14:textId="77777777" w:rsidTr="00604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0427DA44" w14:textId="77777777" w:rsidR="00814823" w:rsidRDefault="00814823" w:rsidP="006045D9"/>
        </w:tc>
      </w:tr>
    </w:tbl>
    <w:p w14:paraId="341B7758" w14:textId="6585AB9F" w:rsidR="004254A8" w:rsidRDefault="004254A8" w:rsidP="001C62C8">
      <w:pPr>
        <w:rPr>
          <w:sz w:val="24"/>
        </w:rPr>
      </w:pPr>
    </w:p>
    <w:p w14:paraId="5415D67E" w14:textId="77777777" w:rsidR="004254A8" w:rsidRDefault="004254A8">
      <w:pPr>
        <w:spacing w:after="200" w:line="276" w:lineRule="auto"/>
        <w:rPr>
          <w:sz w:val="24"/>
        </w:rPr>
      </w:pPr>
      <w:r>
        <w:rPr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i w:val="0"/>
          <w:color w:val="auto"/>
          <w:sz w:val="22"/>
          <w:szCs w:val="22"/>
        </w:rPr>
        <w:id w:val="14739436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E55EE2" w14:textId="7380B6AF" w:rsidR="004254A8" w:rsidRDefault="004254A8">
          <w:pPr>
            <w:pStyle w:val="TOCHeading"/>
          </w:pPr>
          <w:r>
            <w:t>Contents</w:t>
          </w:r>
        </w:p>
        <w:p w14:paraId="51157F4F" w14:textId="26A7932D" w:rsidR="00E00D39" w:rsidRDefault="004254A8">
          <w:pPr>
            <w:pStyle w:val="TOC1"/>
            <w:tabs>
              <w:tab w:val="right" w:leader="dot" w:pos="1007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37049" w:history="1">
            <w:r w:rsidR="00E00D39" w:rsidRPr="0079470A">
              <w:rPr>
                <w:rStyle w:val="Hyperlink"/>
                <w:noProof/>
              </w:rPr>
              <w:t>Preface</w:t>
            </w:r>
            <w:r w:rsidR="00E00D39">
              <w:rPr>
                <w:noProof/>
                <w:webHidden/>
              </w:rPr>
              <w:tab/>
            </w:r>
            <w:r w:rsidR="00E00D39">
              <w:rPr>
                <w:noProof/>
                <w:webHidden/>
              </w:rPr>
              <w:fldChar w:fldCharType="begin"/>
            </w:r>
            <w:r w:rsidR="00E00D39">
              <w:rPr>
                <w:noProof/>
                <w:webHidden/>
              </w:rPr>
              <w:instrText xml:space="preserve"> PAGEREF _Toc44437049 \h </w:instrText>
            </w:r>
            <w:r w:rsidR="00E00D39">
              <w:rPr>
                <w:noProof/>
                <w:webHidden/>
              </w:rPr>
            </w:r>
            <w:r w:rsidR="00E00D39">
              <w:rPr>
                <w:noProof/>
                <w:webHidden/>
              </w:rPr>
              <w:fldChar w:fldCharType="separate"/>
            </w:r>
            <w:r w:rsidR="00E00D39">
              <w:rPr>
                <w:noProof/>
                <w:webHidden/>
              </w:rPr>
              <w:t>1</w:t>
            </w:r>
            <w:r w:rsidR="00E00D39">
              <w:rPr>
                <w:noProof/>
                <w:webHidden/>
              </w:rPr>
              <w:fldChar w:fldCharType="end"/>
            </w:r>
          </w:hyperlink>
        </w:p>
        <w:p w14:paraId="40C1D171" w14:textId="1EC49DE9" w:rsidR="00E00D39" w:rsidRDefault="00E00D39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050" w:history="1">
            <w:r w:rsidRPr="0079470A">
              <w:rPr>
                <w:rStyle w:val="Hyperlink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CAA6C" w14:textId="340B6CD6" w:rsidR="00E00D39" w:rsidRDefault="00E00D39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051" w:history="1">
            <w:r w:rsidRPr="0079470A">
              <w:rPr>
                <w:rStyle w:val="Hyperlink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F14A" w14:textId="4B9F080C" w:rsidR="00E00D39" w:rsidRDefault="00E00D39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052" w:history="1">
            <w:r w:rsidRPr="0079470A">
              <w:rPr>
                <w:rStyle w:val="Hyperlink"/>
                <w:noProof/>
              </w:rPr>
              <w:t>Step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F679D" w14:textId="33FB391A" w:rsidR="00E00D39" w:rsidRDefault="00E00D39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053" w:history="1">
            <w:r w:rsidRPr="0079470A">
              <w:rPr>
                <w:rStyle w:val="Hyperlink"/>
                <w:noProof/>
              </w:rPr>
              <w:t>Step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6FA07" w14:textId="7CFE438F" w:rsidR="00E00D39" w:rsidRDefault="00E00D39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054" w:history="1">
            <w:r w:rsidRPr="0079470A">
              <w:rPr>
                <w:rStyle w:val="Hyperlink"/>
                <w:noProof/>
              </w:rPr>
              <w:t>Step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D3AD" w14:textId="0EC2D276" w:rsidR="004254A8" w:rsidRDefault="004254A8">
          <w:r>
            <w:rPr>
              <w:b/>
              <w:bCs/>
              <w:noProof/>
            </w:rPr>
            <w:fldChar w:fldCharType="end"/>
          </w:r>
        </w:p>
      </w:sdtContent>
    </w:sdt>
    <w:p w14:paraId="65FE3D61" w14:textId="011B4B62" w:rsidR="00C13B2F" w:rsidRDefault="007B1CC7" w:rsidP="004254A8">
      <w:pPr>
        <w:pStyle w:val="Heading1"/>
      </w:pPr>
      <w:bookmarkStart w:id="0" w:name="_Toc44437049"/>
      <w:r>
        <w:t>Preface</w:t>
      </w:r>
      <w:bookmarkEnd w:id="0"/>
      <w:r>
        <w:tab/>
      </w:r>
    </w:p>
    <w:p w14:paraId="1484AF1A" w14:textId="74708124" w:rsidR="004254A8" w:rsidRDefault="004254A8" w:rsidP="004254A8"/>
    <w:p w14:paraId="1B174B33" w14:textId="0513F931" w:rsidR="007B1CC7" w:rsidRDefault="007B1CC7" w:rsidP="004254A8">
      <w:r>
        <w:t xml:space="preserve">With </w:t>
      </w:r>
      <w:proofErr w:type="spellStart"/>
      <w:r>
        <w:t>Gitkraken</w:t>
      </w:r>
      <w:proofErr w:type="spellEnd"/>
      <w:r>
        <w:t xml:space="preserve">, it is a default option during repo </w:t>
      </w:r>
      <w:proofErr w:type="spellStart"/>
      <w:r>
        <w:t>initialisation</w:t>
      </w:r>
      <w:proofErr w:type="spellEnd"/>
      <w:r>
        <w:t xml:space="preserve"> to clone the repo locally. For this assignment, this option was disabled to allow for the facilitation of the process in case a user is cloning a pre-existing repository.</w:t>
      </w:r>
    </w:p>
    <w:p w14:paraId="6A4B8645" w14:textId="77777777" w:rsidR="007B1CC7" w:rsidRDefault="007B1CC7">
      <w:pPr>
        <w:spacing w:after="200" w:line="276" w:lineRule="auto"/>
      </w:pPr>
      <w:r>
        <w:br w:type="page"/>
      </w:r>
    </w:p>
    <w:p w14:paraId="7D10B59B" w14:textId="5CBE7D99" w:rsidR="00743AB5" w:rsidRDefault="007B1CC7" w:rsidP="007B1CC7">
      <w:pPr>
        <w:pStyle w:val="Heading1"/>
      </w:pPr>
      <w:bookmarkStart w:id="1" w:name="_Toc44437050"/>
      <w:r>
        <w:lastRenderedPageBreak/>
        <w:t>Step 1</w:t>
      </w:r>
      <w:bookmarkEnd w:id="1"/>
    </w:p>
    <w:p w14:paraId="12E52B8E" w14:textId="7CC4994F" w:rsidR="007B1CC7" w:rsidRDefault="007B1CC7" w:rsidP="007B1CC7"/>
    <w:p w14:paraId="1D3A6AC8" w14:textId="25B1CBB7" w:rsidR="007B1CC7" w:rsidRDefault="007B1CC7" w:rsidP="007B1CC7">
      <w:r>
        <w:t xml:space="preserve">Launch </w:t>
      </w:r>
      <w:proofErr w:type="spellStart"/>
      <w:r>
        <w:t>Gitkraken</w:t>
      </w:r>
      <w:proofErr w:type="spellEnd"/>
      <w:r>
        <w:t xml:space="preserve">. </w:t>
      </w:r>
    </w:p>
    <w:p w14:paraId="30E0E5DA" w14:textId="07F1B310" w:rsidR="007B1CC7" w:rsidRDefault="007B1CC7" w:rsidP="007B1CC7">
      <w:r>
        <w:rPr>
          <w:noProof/>
        </w:rPr>
        <w:drawing>
          <wp:inline distT="0" distB="0" distL="0" distR="0" wp14:anchorId="058C5538" wp14:editId="33455C1D">
            <wp:extent cx="640080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2562" w14:textId="5004A634" w:rsidR="007B1CC7" w:rsidRDefault="007B1CC7" w:rsidP="007B1CC7"/>
    <w:p w14:paraId="5D68F739" w14:textId="40DFDD6B" w:rsidR="007B1CC7" w:rsidRDefault="007B1CC7" w:rsidP="007B1CC7"/>
    <w:p w14:paraId="673E3081" w14:textId="4EA05322" w:rsidR="007B1CC7" w:rsidRDefault="007B1CC7" w:rsidP="007B1CC7"/>
    <w:p w14:paraId="77A20FE5" w14:textId="4677E828" w:rsidR="007B1CC7" w:rsidRDefault="007B1CC7" w:rsidP="007B1CC7"/>
    <w:p w14:paraId="011218BB" w14:textId="56B72C46" w:rsidR="007B1CC7" w:rsidRDefault="007B1CC7" w:rsidP="007B1CC7"/>
    <w:p w14:paraId="4C2A61C4" w14:textId="373F9821" w:rsidR="007B1CC7" w:rsidRDefault="007B1CC7" w:rsidP="007B1CC7"/>
    <w:p w14:paraId="1DBBFF09" w14:textId="127EE1C4" w:rsidR="007B1CC7" w:rsidRDefault="007B1CC7" w:rsidP="007B1CC7"/>
    <w:p w14:paraId="28A7E329" w14:textId="699FAEB7" w:rsidR="007B1CC7" w:rsidRDefault="007B1CC7" w:rsidP="007B1CC7"/>
    <w:p w14:paraId="2DFE99B1" w14:textId="77777777" w:rsidR="007B1CC7" w:rsidRPr="007B1CC7" w:rsidRDefault="007B1CC7" w:rsidP="007B1CC7"/>
    <w:p w14:paraId="0A0DC410" w14:textId="1AA6944B" w:rsidR="004254A8" w:rsidRDefault="004254A8" w:rsidP="007B1CC7">
      <w:pPr>
        <w:pStyle w:val="Heading1"/>
      </w:pPr>
      <w:bookmarkStart w:id="2" w:name="_Toc44437051"/>
      <w:r>
        <w:lastRenderedPageBreak/>
        <w:t>Step 2</w:t>
      </w:r>
      <w:bookmarkEnd w:id="2"/>
    </w:p>
    <w:p w14:paraId="0393B83F" w14:textId="77777777" w:rsidR="007B1CC7" w:rsidRPr="007B1CC7" w:rsidRDefault="007B1CC7" w:rsidP="007B1CC7"/>
    <w:p w14:paraId="1724E630" w14:textId="09BA5EA3" w:rsidR="007B1CC7" w:rsidRDefault="007B1CC7" w:rsidP="004254A8">
      <w:r>
        <w:t xml:space="preserve">From the default launch tab, select the </w:t>
      </w:r>
      <w:r>
        <w:rPr>
          <w:b/>
          <w:bCs/>
        </w:rPr>
        <w:t xml:space="preserve">Clone a Repo </w:t>
      </w:r>
      <w:r>
        <w:t>button.</w:t>
      </w:r>
    </w:p>
    <w:p w14:paraId="0A955597" w14:textId="744C2DEE" w:rsidR="007B1CC7" w:rsidRDefault="007B1CC7" w:rsidP="004254A8">
      <w:r>
        <w:rPr>
          <w:noProof/>
        </w:rPr>
        <w:drawing>
          <wp:inline distT="0" distB="0" distL="0" distR="0" wp14:anchorId="5FB306EA" wp14:editId="28C0CFD4">
            <wp:extent cx="64008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E937" w14:textId="165B59A4" w:rsidR="007B1CC7" w:rsidRDefault="007B1CC7" w:rsidP="004254A8"/>
    <w:p w14:paraId="498A9E27" w14:textId="33AFFD8D" w:rsidR="007B1CC7" w:rsidRDefault="007B1CC7" w:rsidP="004254A8"/>
    <w:p w14:paraId="019EE677" w14:textId="232E41DE" w:rsidR="007B1CC7" w:rsidRDefault="007B1CC7" w:rsidP="004254A8"/>
    <w:p w14:paraId="40A1A7C8" w14:textId="747027B6" w:rsidR="007B1CC7" w:rsidRDefault="007B1CC7" w:rsidP="004254A8"/>
    <w:p w14:paraId="0DB068B5" w14:textId="36757AE2" w:rsidR="007B1CC7" w:rsidRDefault="007B1CC7" w:rsidP="004254A8"/>
    <w:p w14:paraId="53F81148" w14:textId="02A36942" w:rsidR="007B1CC7" w:rsidRDefault="007B1CC7" w:rsidP="004254A8"/>
    <w:p w14:paraId="5209B57C" w14:textId="1FEDDF4F" w:rsidR="007B1CC7" w:rsidRDefault="007B1CC7" w:rsidP="004254A8"/>
    <w:p w14:paraId="039C9486" w14:textId="71D4D959" w:rsidR="007B1CC7" w:rsidRDefault="007B1CC7" w:rsidP="004254A8"/>
    <w:p w14:paraId="0DA31D9A" w14:textId="77777777" w:rsidR="007B1CC7" w:rsidRPr="007B1CC7" w:rsidRDefault="007B1CC7" w:rsidP="004254A8"/>
    <w:p w14:paraId="0E1EBB0B" w14:textId="4D275C6C" w:rsidR="004254A8" w:rsidRDefault="004254A8" w:rsidP="004254A8">
      <w:pPr>
        <w:pStyle w:val="Heading1"/>
      </w:pPr>
      <w:bookmarkStart w:id="3" w:name="_Toc44437052"/>
      <w:r>
        <w:lastRenderedPageBreak/>
        <w:t>Step 3</w:t>
      </w:r>
      <w:bookmarkEnd w:id="3"/>
    </w:p>
    <w:p w14:paraId="7A11876D" w14:textId="551008CD" w:rsidR="004254A8" w:rsidRDefault="004254A8" w:rsidP="004254A8"/>
    <w:p w14:paraId="632E77FD" w14:textId="3612ACEA" w:rsidR="007B1CC7" w:rsidRDefault="007B1CC7" w:rsidP="004254A8">
      <w:r>
        <w:t xml:space="preserve">The </w:t>
      </w:r>
      <w:r>
        <w:rPr>
          <w:b/>
          <w:bCs/>
        </w:rPr>
        <w:t>Repository</w:t>
      </w:r>
      <w:r>
        <w:t xml:space="preserve"> </w:t>
      </w:r>
      <w:r>
        <w:rPr>
          <w:b/>
          <w:bCs/>
        </w:rPr>
        <w:t xml:space="preserve">Management </w:t>
      </w:r>
      <w:r>
        <w:t>menu will come to appear with a different selection of menus and options.</w:t>
      </w:r>
    </w:p>
    <w:p w14:paraId="05804D86" w14:textId="6B1F4173" w:rsidR="007B1CC7" w:rsidRDefault="007B1CC7" w:rsidP="004254A8">
      <w:r>
        <w:rPr>
          <w:noProof/>
        </w:rPr>
        <w:drawing>
          <wp:inline distT="0" distB="0" distL="0" distR="0" wp14:anchorId="26CD3A24" wp14:editId="42528F31">
            <wp:extent cx="6400800" cy="5440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CE1E" w14:textId="062F1485" w:rsidR="007B1CC7" w:rsidRDefault="007B1CC7" w:rsidP="004254A8"/>
    <w:p w14:paraId="5732F2AE" w14:textId="6F493370" w:rsidR="007B1CC7" w:rsidRDefault="007B1CC7" w:rsidP="004254A8"/>
    <w:p w14:paraId="664749E5" w14:textId="77777777" w:rsidR="007B1CC7" w:rsidRPr="007B1CC7" w:rsidRDefault="007B1CC7" w:rsidP="004254A8"/>
    <w:p w14:paraId="707A99F1" w14:textId="0D856BE5" w:rsidR="004254A8" w:rsidRDefault="004254A8" w:rsidP="004254A8">
      <w:pPr>
        <w:pStyle w:val="Heading1"/>
      </w:pPr>
      <w:bookmarkStart w:id="4" w:name="_Toc44437053"/>
      <w:r>
        <w:lastRenderedPageBreak/>
        <w:t>Step 4</w:t>
      </w:r>
      <w:bookmarkEnd w:id="4"/>
    </w:p>
    <w:p w14:paraId="5288D714" w14:textId="7B5544B8" w:rsidR="004254A8" w:rsidRDefault="004254A8" w:rsidP="004254A8"/>
    <w:p w14:paraId="113A4686" w14:textId="1A63C4B4" w:rsidR="007B1CC7" w:rsidRDefault="007B1CC7" w:rsidP="004254A8">
      <w:r>
        <w:t>Fill in the required fields and select the appropriate options.</w:t>
      </w:r>
    </w:p>
    <w:p w14:paraId="007DE48B" w14:textId="0797028C" w:rsidR="007B1CC7" w:rsidRDefault="007B1CC7" w:rsidP="004254A8">
      <w:r>
        <w:rPr>
          <w:noProof/>
        </w:rPr>
        <w:drawing>
          <wp:inline distT="0" distB="0" distL="0" distR="0" wp14:anchorId="4DD61B1B" wp14:editId="1BCFA26D">
            <wp:extent cx="6400800" cy="5426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6B42" w14:textId="247DE64D" w:rsidR="007B1CC7" w:rsidRDefault="007B1CC7" w:rsidP="004254A8"/>
    <w:p w14:paraId="0CF8E5FA" w14:textId="194AF4A1" w:rsidR="007B1CC7" w:rsidRDefault="007B1CC7" w:rsidP="004254A8"/>
    <w:p w14:paraId="6B977D35" w14:textId="214E799F" w:rsidR="007B1CC7" w:rsidRDefault="007B1CC7" w:rsidP="004254A8"/>
    <w:p w14:paraId="5A9C842E" w14:textId="77777777" w:rsidR="007B1CC7" w:rsidRPr="004254A8" w:rsidRDefault="007B1CC7" w:rsidP="004254A8"/>
    <w:p w14:paraId="1389B52A" w14:textId="60F3A6E7" w:rsidR="004254A8" w:rsidRDefault="004254A8" w:rsidP="004254A8">
      <w:pPr>
        <w:pStyle w:val="Heading1"/>
      </w:pPr>
      <w:bookmarkStart w:id="5" w:name="_Toc44437054"/>
      <w:r>
        <w:lastRenderedPageBreak/>
        <w:t>Step 5</w:t>
      </w:r>
      <w:bookmarkEnd w:id="5"/>
    </w:p>
    <w:p w14:paraId="7E56D2B7" w14:textId="7C2B8648" w:rsidR="004254A8" w:rsidRDefault="004254A8" w:rsidP="001C62C8">
      <w:pPr>
        <w:rPr>
          <w:sz w:val="24"/>
        </w:rPr>
      </w:pPr>
    </w:p>
    <w:p w14:paraId="2CCB749D" w14:textId="080B4E73" w:rsidR="007B1CC7" w:rsidRDefault="007B1CC7" w:rsidP="001C62C8">
      <w:pPr>
        <w:rPr>
          <w:sz w:val="24"/>
        </w:rPr>
      </w:pPr>
      <w:r>
        <w:rPr>
          <w:sz w:val="24"/>
        </w:rPr>
        <w:t xml:space="preserve">Upon completion, a successful completion </w:t>
      </w:r>
      <w:r>
        <w:rPr>
          <w:b/>
          <w:bCs/>
          <w:sz w:val="24"/>
        </w:rPr>
        <w:t>message</w:t>
      </w:r>
      <w:r>
        <w:rPr>
          <w:sz w:val="24"/>
        </w:rPr>
        <w:t xml:space="preserve"> will come upon the interface.</w:t>
      </w:r>
    </w:p>
    <w:p w14:paraId="34CD40FC" w14:textId="4177BFCE" w:rsidR="007B1CC7" w:rsidRDefault="007B1CC7" w:rsidP="001C62C8">
      <w:pPr>
        <w:rPr>
          <w:sz w:val="24"/>
        </w:rPr>
      </w:pPr>
      <w:r>
        <w:rPr>
          <w:noProof/>
        </w:rPr>
        <w:drawing>
          <wp:inline distT="0" distB="0" distL="0" distR="0" wp14:anchorId="39970BBB" wp14:editId="13C1C59C">
            <wp:extent cx="6400800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36F" w14:textId="0F76F780" w:rsidR="007B1CC7" w:rsidRDefault="007B1CC7" w:rsidP="001C62C8">
      <w:pPr>
        <w:rPr>
          <w:sz w:val="24"/>
        </w:rPr>
      </w:pPr>
    </w:p>
    <w:p w14:paraId="6201A045" w14:textId="736E6ECD" w:rsidR="007B1CC7" w:rsidRDefault="007B1CC7" w:rsidP="001C62C8">
      <w:pPr>
        <w:rPr>
          <w:sz w:val="24"/>
        </w:rPr>
      </w:pPr>
    </w:p>
    <w:p w14:paraId="6E9D9259" w14:textId="2E04657B" w:rsidR="007B1CC7" w:rsidRDefault="007B1CC7" w:rsidP="001C62C8">
      <w:pPr>
        <w:rPr>
          <w:sz w:val="24"/>
        </w:rPr>
      </w:pPr>
    </w:p>
    <w:p w14:paraId="79B5F0FA" w14:textId="53EAAA18" w:rsidR="007B1CC7" w:rsidRDefault="007B1CC7" w:rsidP="001C62C8">
      <w:pPr>
        <w:rPr>
          <w:sz w:val="24"/>
        </w:rPr>
      </w:pPr>
    </w:p>
    <w:p w14:paraId="6C8C3D8C" w14:textId="5B22141A" w:rsidR="007B1CC7" w:rsidRDefault="007B1CC7" w:rsidP="001C62C8">
      <w:pPr>
        <w:rPr>
          <w:sz w:val="24"/>
        </w:rPr>
      </w:pPr>
    </w:p>
    <w:p w14:paraId="456A072E" w14:textId="0FA25278" w:rsidR="007B1CC7" w:rsidRDefault="007B1CC7" w:rsidP="001C62C8">
      <w:pPr>
        <w:rPr>
          <w:sz w:val="24"/>
        </w:rPr>
      </w:pPr>
    </w:p>
    <w:p w14:paraId="61428881" w14:textId="507B9E92" w:rsidR="007B1CC7" w:rsidRDefault="007B1CC7" w:rsidP="001C62C8">
      <w:pPr>
        <w:rPr>
          <w:sz w:val="24"/>
        </w:rPr>
      </w:pPr>
    </w:p>
    <w:p w14:paraId="317F1B7C" w14:textId="744E32B8" w:rsidR="007B1CC7" w:rsidRDefault="007B1CC7" w:rsidP="001C62C8">
      <w:pPr>
        <w:rPr>
          <w:sz w:val="24"/>
        </w:rPr>
      </w:pPr>
    </w:p>
    <w:p w14:paraId="76FCB267" w14:textId="77777777" w:rsidR="007B1CC7" w:rsidRDefault="007B1CC7" w:rsidP="001C62C8">
      <w:pPr>
        <w:rPr>
          <w:sz w:val="24"/>
        </w:rPr>
      </w:pPr>
    </w:p>
    <w:p w14:paraId="5E69F819" w14:textId="6FF0EB18" w:rsidR="007B1CC7" w:rsidRDefault="007B1CC7" w:rsidP="001C62C8">
      <w:pPr>
        <w:rPr>
          <w:sz w:val="24"/>
        </w:rPr>
      </w:pPr>
      <w:r>
        <w:rPr>
          <w:sz w:val="24"/>
        </w:rPr>
        <w:lastRenderedPageBreak/>
        <w:t>Followed by a message to make an initial commit.</w:t>
      </w:r>
    </w:p>
    <w:p w14:paraId="0877FB39" w14:textId="46892D8F" w:rsidR="007B1CC7" w:rsidRPr="007B1CC7" w:rsidRDefault="007B1CC7" w:rsidP="001C62C8">
      <w:pPr>
        <w:rPr>
          <w:sz w:val="24"/>
        </w:rPr>
      </w:pPr>
      <w:r>
        <w:rPr>
          <w:noProof/>
        </w:rPr>
        <w:drawing>
          <wp:inline distT="0" distB="0" distL="0" distR="0" wp14:anchorId="097CBE8E" wp14:editId="1CC15F75">
            <wp:extent cx="64008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1CC7" w:rsidRPr="007B1CC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DED4D" w14:textId="77777777" w:rsidR="00985229" w:rsidRDefault="00985229">
      <w:pPr>
        <w:spacing w:after="0"/>
      </w:pPr>
      <w:r>
        <w:separator/>
      </w:r>
    </w:p>
  </w:endnote>
  <w:endnote w:type="continuationSeparator" w:id="0">
    <w:p w14:paraId="558DDFBC" w14:textId="77777777" w:rsidR="00985229" w:rsidRDefault="009852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6F5C4" w14:textId="77777777" w:rsidR="00172D10" w:rsidRDefault="00172D10">
    <w:pPr>
      <w:jc w:val="right"/>
    </w:pPr>
  </w:p>
  <w:p w14:paraId="136F0898" w14:textId="77777777" w:rsidR="00172D10" w:rsidRDefault="001C62C8" w:rsidP="009823B0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272063" w:themeColor="accent3"/>
      </w:rPr>
      <w:sym w:font="Wingdings 2" w:char="F097"/>
    </w:r>
  </w:p>
  <w:p w14:paraId="25A95F06" w14:textId="77777777" w:rsidR="00172D10" w:rsidRDefault="00172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042FFC" w14:textId="77777777" w:rsidR="005D120C" w:rsidRPr="005D120C" w:rsidRDefault="005D120C">
        <w:pPr>
          <w:pStyle w:val="Footer"/>
          <w:jc w:val="center"/>
          <w:rPr>
            <w:color w:val="3F1D5A" w:themeColor="accent1"/>
          </w:rPr>
        </w:pPr>
        <w:r w:rsidRPr="005D120C">
          <w:rPr>
            <w:color w:val="3F1D5A" w:themeColor="accent1"/>
          </w:rPr>
          <w:fldChar w:fldCharType="begin"/>
        </w:r>
        <w:r w:rsidRPr="005D120C">
          <w:rPr>
            <w:color w:val="3F1D5A" w:themeColor="accent1"/>
          </w:rPr>
          <w:instrText xml:space="preserve"> PAGE   \* MERGEFORMAT </w:instrText>
        </w:r>
        <w:r w:rsidRPr="005D120C">
          <w:rPr>
            <w:color w:val="3F1D5A" w:themeColor="accent1"/>
          </w:rPr>
          <w:fldChar w:fldCharType="separate"/>
        </w:r>
        <w:r w:rsidR="00DB0EF4">
          <w:rPr>
            <w:noProof/>
            <w:color w:val="3F1D5A" w:themeColor="accent1"/>
          </w:rPr>
          <w:t>1</w:t>
        </w:r>
        <w:r w:rsidRPr="005D120C">
          <w:rPr>
            <w:noProof/>
            <w:color w:val="3F1D5A" w:themeColor="accent1"/>
          </w:rPr>
          <w:fldChar w:fldCharType="end"/>
        </w:r>
      </w:p>
    </w:sdtContent>
  </w:sdt>
  <w:p w14:paraId="76B1DF23" w14:textId="77777777" w:rsidR="00172D10" w:rsidRDefault="00172D10" w:rsidP="005D12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CD4DF" w14:textId="77777777" w:rsidR="00094803" w:rsidRDefault="0009480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EEFEFA1" wp14:editId="35C8EF7F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oup 17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aphic 22" descr="Hexagon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aphic 29" descr="Hexagon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aphic 30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54C3E97" id="Group 17" o:spid="_x0000_s1026" alt="Multi-colored hexagons" style="position:absolute;margin-left:-70.5pt;margin-top:-165.9pt;width:321.8pt;height:267.1pt;z-index:25166028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22" o:spid="_x0000_s1027" type="#_x0000_t75" alt="Hexagon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">
                <v:imagedata r:id="rId7" o:title="Hexagon 2"/>
              </v:shape>
              <v:shape id="Graphic 29" o:spid="_x0000_s1028" type="#_x0000_t75" alt="Hexagon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">
                <v:imagedata r:id="rId8" o:title="Hexagon 3"/>
              </v:shape>
              <v:shape id="Graphic 30" o:spid="_x0000_s1029" type="#_x0000_t75" alt="Hexagon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">
                <v:imagedata r:id="rId9" o:title="Hexagon 1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7898A636" wp14:editId="132D65F9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aphic 31" descr="Hexag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c 31" descr="hexagon 1"/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9A7B8" w14:textId="77777777" w:rsidR="00985229" w:rsidRDefault="00985229">
      <w:pPr>
        <w:spacing w:after="0"/>
      </w:pPr>
      <w:r>
        <w:separator/>
      </w:r>
    </w:p>
  </w:footnote>
  <w:footnote w:type="continuationSeparator" w:id="0">
    <w:p w14:paraId="0A918FBF" w14:textId="77777777" w:rsidR="00985229" w:rsidRDefault="0098522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5801E" w14:textId="77777777" w:rsidR="00DB5A25" w:rsidRDefault="00DB5A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3F1D5A" w:themeColor="accent1"/>
      </w:rPr>
      <w:alias w:val="Document title:"/>
      <w:tag w:val="Document title:"/>
      <w:id w:val="-1396499233"/>
      <w:placeholder>
        <w:docPart w:val="FA064663A7AB4F7D88183CD69367E77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 w:multiLine="1"/>
    </w:sdtPr>
    <w:sdtEndPr/>
    <w:sdtContent>
      <w:p w14:paraId="32DF9A35" w14:textId="395E184F" w:rsidR="00172D10" w:rsidRDefault="007B1CC7">
        <w:pPr>
          <w:spacing w:after="0"/>
          <w:jc w:val="center"/>
          <w:rPr>
            <w:color w:val="E4E9EF" w:themeColor="background2"/>
          </w:rPr>
        </w:pPr>
        <w:r>
          <w:rPr>
            <w:color w:val="3F1D5A" w:themeColor="accent1"/>
          </w:rPr>
          <w:t>IT Project</w:t>
        </w:r>
      </w:p>
    </w:sdtContent>
  </w:sdt>
  <w:p w14:paraId="472BB586" w14:textId="77777777" w:rsidR="00172D10" w:rsidRPr="005D120C" w:rsidRDefault="00985229">
    <w:pPr>
      <w:jc w:val="center"/>
      <w:rPr>
        <w:color w:val="F3642C" w:themeColor="text2"/>
      </w:rPr>
    </w:pPr>
    <w:sdt>
      <w:sdtPr>
        <w:rPr>
          <w:color w:val="F3642C" w:themeColor="text2"/>
        </w:rPr>
        <w:alias w:val="Ellipsis:"/>
        <w:tag w:val="Ellipsis:"/>
        <w:id w:val="-2048830323"/>
        <w:temporary/>
        <w:showingPlcHdr/>
        <w15:appearance w15:val="hidden"/>
      </w:sdtPr>
      <w:sdtEndPr/>
      <w:sdtContent>
        <w:r w:rsidR="001D74FA" w:rsidRPr="001B0F06">
          <w:rPr>
            <w:color w:val="CB400B" w:themeColor="text2" w:themeShade="BF"/>
          </w:rPr>
          <w:sym w:font="Symbol" w:char="F0B7"/>
        </w:r>
        <w:r w:rsidR="001D74FA" w:rsidRPr="001B0F06">
          <w:rPr>
            <w:color w:val="CB400B" w:themeColor="text2" w:themeShade="BF"/>
          </w:rPr>
          <w:t xml:space="preserve"> </w:t>
        </w:r>
        <w:r w:rsidR="001D74FA" w:rsidRPr="001B0F06">
          <w:rPr>
            <w:color w:val="CB400B" w:themeColor="text2" w:themeShade="BF"/>
          </w:rPr>
          <w:sym w:font="Symbol" w:char="F0B7"/>
        </w:r>
        <w:r w:rsidR="001D74FA" w:rsidRPr="001B0F06">
          <w:rPr>
            <w:color w:val="CB400B" w:themeColor="text2" w:themeShade="BF"/>
          </w:rPr>
          <w:t xml:space="preserve"> </w:t>
        </w:r>
        <w:r w:rsidR="001D74FA" w:rsidRPr="001B0F06">
          <w:rPr>
            <w:color w:val="CB400B" w:themeColor="text2" w:themeShade="BF"/>
          </w:rPr>
          <w:sym w:font="Symbol" w:char="F0B7"/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31D54" w14:textId="77777777" w:rsidR="00094803" w:rsidRDefault="0009480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691F7F" wp14:editId="7BEA19E2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oup 2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aphic 3" descr="Hexagon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Graphic 4" descr="Hexagon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aphic 5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aphic 6" descr="Hexagon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C08417" id="Group 2" o:spid="_x0000_s1026" alt="Multi-colored hexagons" style="position:absolute;margin-left:324.7pt;margin-top:-149.8pt;width:343.45pt;height:376.55pt;z-index:251657216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3" o:spid="_x0000_s1027" type="#_x0000_t75" alt="Hexagon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">
                <v:imagedata r:id="rId9" o:title="Hexagon 4"/>
              </v:shape>
              <v:shape id="Graphic 4" o:spid="_x0000_s1028" type="#_x0000_t75" alt="Hexagon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">
                <v:imagedata r:id="rId10" o:title="Hexagon 2"/>
              </v:shape>
              <v:shape id="Graphic 5" o:spid="_x0000_s1029" type="#_x0000_t75" alt="Hexagon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">
                <v:imagedata r:id="rId11" o:title="Hexagon 1"/>
              </v:shape>
              <v:shape id="Graphic 6" o:spid="_x0000_s1030" type="#_x0000_t75" alt="Hexagon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">
                <v:imagedata r:id="rId12" o:title="Hexagon 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wsDQwtTA0MTOzMDVU0lEKTi0uzszPAykwqgUAqTA0NCwAAAA="/>
  </w:docVars>
  <w:rsids>
    <w:rsidRoot w:val="008A1578"/>
    <w:rsid w:val="00094803"/>
    <w:rsid w:val="00144C8E"/>
    <w:rsid w:val="00172D10"/>
    <w:rsid w:val="001769F2"/>
    <w:rsid w:val="00194F61"/>
    <w:rsid w:val="001A2155"/>
    <w:rsid w:val="001B0F06"/>
    <w:rsid w:val="001C62C8"/>
    <w:rsid w:val="001D74FA"/>
    <w:rsid w:val="00202812"/>
    <w:rsid w:val="00260E5B"/>
    <w:rsid w:val="00270A19"/>
    <w:rsid w:val="002A2E02"/>
    <w:rsid w:val="002D243B"/>
    <w:rsid w:val="002E20F4"/>
    <w:rsid w:val="00302691"/>
    <w:rsid w:val="00364944"/>
    <w:rsid w:val="00374C02"/>
    <w:rsid w:val="0038009F"/>
    <w:rsid w:val="004254A8"/>
    <w:rsid w:val="00426F60"/>
    <w:rsid w:val="004905AD"/>
    <w:rsid w:val="004B4DCC"/>
    <w:rsid w:val="004E4D4D"/>
    <w:rsid w:val="004F53E9"/>
    <w:rsid w:val="00561054"/>
    <w:rsid w:val="005747FE"/>
    <w:rsid w:val="005D120C"/>
    <w:rsid w:val="006045D9"/>
    <w:rsid w:val="00694109"/>
    <w:rsid w:val="00732598"/>
    <w:rsid w:val="00743AB5"/>
    <w:rsid w:val="0075116F"/>
    <w:rsid w:val="007B1CC7"/>
    <w:rsid w:val="00805C11"/>
    <w:rsid w:val="00814823"/>
    <w:rsid w:val="00845426"/>
    <w:rsid w:val="00883B68"/>
    <w:rsid w:val="008A1578"/>
    <w:rsid w:val="008A25CD"/>
    <w:rsid w:val="008D5B92"/>
    <w:rsid w:val="008F5585"/>
    <w:rsid w:val="00901939"/>
    <w:rsid w:val="0096164A"/>
    <w:rsid w:val="009823B0"/>
    <w:rsid w:val="00985229"/>
    <w:rsid w:val="00A272E4"/>
    <w:rsid w:val="00B76B9C"/>
    <w:rsid w:val="00B903A7"/>
    <w:rsid w:val="00BE2F1B"/>
    <w:rsid w:val="00C13B2F"/>
    <w:rsid w:val="00CD24A6"/>
    <w:rsid w:val="00CD4008"/>
    <w:rsid w:val="00D26E42"/>
    <w:rsid w:val="00DB0EF4"/>
    <w:rsid w:val="00DB5A25"/>
    <w:rsid w:val="00DC2EB5"/>
    <w:rsid w:val="00E00D39"/>
    <w:rsid w:val="00E02964"/>
    <w:rsid w:val="00E35489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BD612"/>
  <w15:docId w15:val="{51095981-B808-4C08-AAF8-FFA97B8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812"/>
    <w:pPr>
      <w:spacing w:after="3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F53E9"/>
    <w:pPr>
      <w:keepNext/>
      <w:keepLines/>
      <w:shd w:val="clear" w:color="auto" w:fill="3F1D5A" w:themeFill="accent1"/>
      <w:spacing w:before="360" w:after="0"/>
      <w:outlineLvl w:val="0"/>
    </w:pPr>
    <w:rPr>
      <w:rFonts w:asciiTheme="majorHAnsi" w:eastAsiaTheme="majorEastAsia" w:hAnsiTheme="majorHAnsi" w:cstheme="majorBidi"/>
      <w:bCs/>
      <w:color w:val="FFFFFF" w:themeColor="background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812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0F06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F06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E9"/>
    <w:rPr>
      <w:rFonts w:asciiTheme="majorHAnsi" w:eastAsiaTheme="majorEastAsia" w:hAnsiTheme="majorHAnsi" w:cstheme="majorBidi"/>
      <w:bCs/>
      <w:color w:val="FFFFFF" w:themeColor="background1"/>
      <w:sz w:val="28"/>
      <w:szCs w:val="32"/>
      <w:shd w:val="clear" w:color="auto" w:fill="3F1D5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02812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0F06"/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rsid w:val="00202812"/>
    <w:pPr>
      <w:spacing w:after="0"/>
    </w:pPr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202812"/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812"/>
    <w:pPr>
      <w:numPr>
        <w:ilvl w:val="1"/>
      </w:numPr>
      <w:spacing w:after="0"/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02812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0F06"/>
    <w:rPr>
      <w:b/>
      <w:bCs/>
      <w:color w:val="CB400B" w:themeColor="text2" w:themeShade="BF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B68"/>
    <w:pPr>
      <w:shd w:val="clear" w:color="auto" w:fill="3F1D5A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3F1D5A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Pr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ReportTitle">
    <w:name w:val="Report Title"/>
    <w:basedOn w:val="Title"/>
    <w:link w:val="ReportTitleChar"/>
    <w:qFormat/>
    <w:rsid w:val="008F5585"/>
    <w:pPr>
      <w:contextualSpacing/>
      <w:jc w:val="center"/>
    </w:pPr>
    <w:rPr>
      <w:b w:val="0"/>
    </w:rPr>
  </w:style>
  <w:style w:type="character" w:customStyle="1" w:styleId="ReportTitleChar">
    <w:name w:val="Report Title Char"/>
    <w:basedOn w:val="TitleChar"/>
    <w:link w:val="ReportTitle"/>
    <w:rsid w:val="008F5585"/>
    <w:rPr>
      <w:rFonts w:asciiTheme="majorHAnsi" w:eastAsiaTheme="majorEastAsia" w:hAnsiTheme="majorHAnsi" w:cstheme="majorBidi"/>
      <w:b w:val="0"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FollowedHyperlink">
    <w:name w:val="FollowedHyperlink"/>
    <w:basedOn w:val="DefaultParagraphFont"/>
    <w:uiPriority w:val="99"/>
    <w:semiHidden/>
    <w:unhideWhenUsed/>
    <w:rsid w:val="001B0F06"/>
    <w:rPr>
      <w:color w:val="575F63" w:themeColor="accent6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1B0F06"/>
    <w:rPr>
      <w:color w:val="217084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0F06"/>
    <w:rPr>
      <w:color w:val="595959" w:themeColor="text1" w:themeTint="A6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4254A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13.png"/><Relationship Id="rId7" Type="http://schemas.openxmlformats.org/officeDocument/2006/relationships/image" Target="media/image10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6" Type="http://schemas.openxmlformats.org/officeDocument/2006/relationships/image" Target="media/image12.svg"/><Relationship Id="rId11" Type="http://schemas.openxmlformats.org/officeDocument/2006/relationships/image" Target="media/image8.svg"/><Relationship Id="rId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4.svg"/><Relationship Id="rId9" Type="http://schemas.openxmlformats.org/officeDocument/2006/relationships/image" Target="media/image11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4.svg"/><Relationship Id="rId3" Type="http://schemas.openxmlformats.org/officeDocument/2006/relationships/image" Target="media/image9.png"/><Relationship Id="rId7" Type="http://schemas.openxmlformats.org/officeDocument/2006/relationships/image" Target="media/image13.png"/><Relationship Id="rId12" Type="http://schemas.openxmlformats.org/officeDocument/2006/relationships/image" Target="media/image12.png"/><Relationship Id="rId2" Type="http://schemas.openxmlformats.org/officeDocument/2006/relationships/image" Target="media/image8.svg"/><Relationship Id="rId1" Type="http://schemas.openxmlformats.org/officeDocument/2006/relationships/image" Target="media/image7.png"/><Relationship Id="rId6" Type="http://schemas.openxmlformats.org/officeDocument/2006/relationships/image" Target="media/image12.svg"/><Relationship Id="rId11" Type="http://schemas.openxmlformats.org/officeDocument/2006/relationships/image" Target="media/image110.png"/><Relationship Id="rId5" Type="http://schemas.openxmlformats.org/officeDocument/2006/relationships/image" Target="media/image11.png"/><Relationship Id="rId10" Type="http://schemas.openxmlformats.org/officeDocument/2006/relationships/image" Target="media/image10.png"/><Relationship Id="rId4" Type="http://schemas.openxmlformats.org/officeDocument/2006/relationships/image" Target="media/image10.svg"/><Relationship Id="rId9" Type="http://schemas.openxmlformats.org/officeDocument/2006/relationships/image" Target="media/image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d\AppData\Roaming\Microsoft\Templates\Report%20(Executiv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A064663A7AB4F7D88183CD69367E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A902EE-0372-427B-A4B7-90ADCFAFFEEF}"/>
      </w:docPartPr>
      <w:docPartBody>
        <w:p w:rsidR="001B02A3" w:rsidRDefault="001D4355">
          <w:pPr>
            <w:pStyle w:val="FA064663A7AB4F7D88183CD69367E772"/>
          </w:pPr>
          <w:r w:rsidRPr="008A25CD">
            <w:rPr>
              <w:b/>
              <w:sz w:val="60"/>
              <w:szCs w:val="60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355"/>
    <w:rsid w:val="001B02A3"/>
    <w:rsid w:val="001D4355"/>
    <w:rsid w:val="00CB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064663A7AB4F7D88183CD69367E772">
    <w:name w:val="FA064663A7AB4F7D88183CD69367E7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CBBBE-FB92-430F-8901-C247E10A5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(Executive design)</Template>
  <TotalTime>10</TotalTime>
  <Pages>8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Project</dc:title>
  <dc:subject>Synoptic Assignment – Section</dc:subject>
  <dc:creator>Matthew De Giorgio</dc:creator>
  <cp:lastModifiedBy>Matthew De Giorgio</cp:lastModifiedBy>
  <cp:revision>3</cp:revision>
  <cp:lastPrinted>2020-06-30T17:14:00Z</cp:lastPrinted>
  <dcterms:created xsi:type="dcterms:W3CDTF">2020-06-30T17:14:00Z</dcterms:created>
  <dcterms:modified xsi:type="dcterms:W3CDTF">2020-06-30T17:17:00Z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Owner">
    <vt:lpwstr>Anumol@vidyatech.com</vt:lpwstr>
  </property>
  <property fmtid="{D5CDD505-2E9C-101B-9397-08002B2CF9AE}" pid="8" name="MSIP_Label_f42aa342-8706-4288-bd11-ebb85995028c_SetDate">
    <vt:lpwstr>2018-06-11T11:35:00.3825830Z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Extended_MSFT_Method">
    <vt:lpwstr>Automatic</vt:lpwstr>
  </property>
  <property fmtid="{D5CDD505-2E9C-101B-9397-08002B2CF9AE}" pid="12" name="Sensitivity">
    <vt:lpwstr>General</vt:lpwstr>
  </property>
</Properties>
</file>